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1C9335E" w:rsidR="006A6680" w:rsidRPr="007749D0" w:rsidRDefault="003269AC" w:rsidP="006A6680">
                            <w:pPr>
                              <w:pStyle w:val="TituloPortada"/>
                            </w:pPr>
                            <w:r w:rsidRPr="003269AC">
                              <w:t>Operación y seguimiento de las estrategias de entornos saludables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1C9335E" w:rsidR="006A6680" w:rsidRPr="007749D0" w:rsidRDefault="003269AC" w:rsidP="006A6680">
                      <w:pPr>
                        <w:pStyle w:val="TituloPortada"/>
                      </w:pPr>
                      <w:r w:rsidRPr="003269AC">
                        <w:t>Operación y seguimiento de las estrategias de entornos saludables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713477B3" w:rsidR="0095713A" w:rsidRPr="00F97DDD" w:rsidRDefault="003269AC" w:rsidP="004D52DD">
      <w:pPr>
        <w:pBdr>
          <w:bottom w:val="single" w:sz="12" w:space="1" w:color="auto"/>
        </w:pBdr>
      </w:pPr>
      <w:r w:rsidRPr="003269AC">
        <w:t>En este componente formativo, se presentan las orientaciones para la operación a través de entornos saludables, qué herramientas se requieren para realizarla, cómo se articulan los entornos, y cómo se hace el proceso de evaluación y seguimiento para proyectar las acciones de mejora</w:t>
      </w:r>
      <w:r w:rsidR="00126585">
        <w:t>.</w:t>
      </w:r>
    </w:p>
    <w:p w14:paraId="738EA668" w14:textId="55837CA3" w:rsidR="00BD50A4" w:rsidRPr="00F97DDD" w:rsidRDefault="00312716" w:rsidP="006A6680">
      <w:pPr>
        <w:tabs>
          <w:tab w:val="left" w:pos="6976"/>
        </w:tabs>
        <w:ind w:firstLine="0"/>
        <w:jc w:val="center"/>
        <w:rPr>
          <w:b/>
          <w:bCs/>
          <w:sz w:val="20"/>
          <w:szCs w:val="20"/>
        </w:rPr>
      </w:pPr>
      <w:r>
        <w:rPr>
          <w:b/>
          <w:bCs/>
        </w:rPr>
        <w:t>Agosto</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25D2ED09" w14:textId="19949577" w:rsidR="003A029C" w:rsidRDefault="002D2386" w:rsidP="00251549">
          <w:pPr>
            <w:pStyle w:val="TDC1"/>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3596648" w:history="1">
            <w:r w:rsidR="003A029C" w:rsidRPr="00CE2BA8">
              <w:rPr>
                <w:rStyle w:val="Hipervnculo"/>
                <w:noProof/>
              </w:rPr>
              <w:t>Introducción</w:t>
            </w:r>
            <w:r w:rsidR="003A029C">
              <w:rPr>
                <w:noProof/>
                <w:webHidden/>
              </w:rPr>
              <w:tab/>
            </w:r>
            <w:r w:rsidR="003A029C">
              <w:rPr>
                <w:noProof/>
                <w:webHidden/>
              </w:rPr>
              <w:fldChar w:fldCharType="begin"/>
            </w:r>
            <w:r w:rsidR="003A029C">
              <w:rPr>
                <w:noProof/>
                <w:webHidden/>
              </w:rPr>
              <w:instrText xml:space="preserve"> PAGEREF _Toc143596648 \h </w:instrText>
            </w:r>
            <w:r w:rsidR="003A029C">
              <w:rPr>
                <w:noProof/>
                <w:webHidden/>
              </w:rPr>
            </w:r>
            <w:r w:rsidR="003A029C">
              <w:rPr>
                <w:noProof/>
                <w:webHidden/>
              </w:rPr>
              <w:fldChar w:fldCharType="separate"/>
            </w:r>
            <w:r w:rsidR="006727DA">
              <w:rPr>
                <w:noProof/>
                <w:webHidden/>
              </w:rPr>
              <w:t>3</w:t>
            </w:r>
            <w:r w:rsidR="003A029C">
              <w:rPr>
                <w:noProof/>
                <w:webHidden/>
              </w:rPr>
              <w:fldChar w:fldCharType="end"/>
            </w:r>
          </w:hyperlink>
        </w:p>
        <w:p w14:paraId="27DC4BF6" w14:textId="2E899396"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49" w:history="1">
            <w:r w:rsidR="003A029C" w:rsidRPr="00CE2BA8">
              <w:rPr>
                <w:rStyle w:val="Hipervnculo"/>
                <w:noProof/>
              </w:rPr>
              <w:t>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 xml:space="preserve">Orientaciones para la operación de cada entorno en el marco de los </w:t>
            </w:r>
            <w:r w:rsidR="00251549">
              <w:rPr>
                <w:rStyle w:val="Hipervnculo"/>
                <w:noProof/>
              </w:rPr>
              <w:t xml:space="preserve">  </w:t>
            </w:r>
            <w:r w:rsidR="003A029C" w:rsidRPr="00CE2BA8">
              <w:rPr>
                <w:rStyle w:val="Hipervnculo"/>
                <w:noProof/>
              </w:rPr>
              <w:t>componentes y líneas de acción</w:t>
            </w:r>
            <w:r w:rsidR="003A029C">
              <w:rPr>
                <w:noProof/>
                <w:webHidden/>
              </w:rPr>
              <w:tab/>
            </w:r>
            <w:r w:rsidR="003A029C">
              <w:rPr>
                <w:noProof/>
                <w:webHidden/>
              </w:rPr>
              <w:fldChar w:fldCharType="begin"/>
            </w:r>
            <w:r w:rsidR="003A029C">
              <w:rPr>
                <w:noProof/>
                <w:webHidden/>
              </w:rPr>
              <w:instrText xml:space="preserve"> PAGEREF _Toc143596649 \h </w:instrText>
            </w:r>
            <w:r w:rsidR="003A029C">
              <w:rPr>
                <w:noProof/>
                <w:webHidden/>
              </w:rPr>
            </w:r>
            <w:r w:rsidR="003A029C">
              <w:rPr>
                <w:noProof/>
                <w:webHidden/>
              </w:rPr>
              <w:fldChar w:fldCharType="separate"/>
            </w:r>
            <w:r w:rsidR="006727DA">
              <w:rPr>
                <w:noProof/>
                <w:webHidden/>
              </w:rPr>
              <w:t>5</w:t>
            </w:r>
            <w:r w:rsidR="003A029C">
              <w:rPr>
                <w:noProof/>
                <w:webHidden/>
              </w:rPr>
              <w:fldChar w:fldCharType="end"/>
            </w:r>
          </w:hyperlink>
        </w:p>
        <w:p w14:paraId="495AE01A" w14:textId="79CDCD45"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0" w:history="1">
            <w:r w:rsidR="003A029C" w:rsidRPr="00CE2BA8">
              <w:rPr>
                <w:rStyle w:val="Hipervnculo"/>
                <w:noProof/>
                <w:lang w:val="es-ES_tradnl"/>
              </w:rPr>
              <w:t>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lang w:val="es-ES_tradnl"/>
              </w:rPr>
              <w:t>Herramientas para la implementación</w:t>
            </w:r>
            <w:r w:rsidR="003A029C">
              <w:rPr>
                <w:noProof/>
                <w:webHidden/>
              </w:rPr>
              <w:tab/>
            </w:r>
            <w:r w:rsidR="003A029C">
              <w:rPr>
                <w:noProof/>
                <w:webHidden/>
              </w:rPr>
              <w:fldChar w:fldCharType="begin"/>
            </w:r>
            <w:r w:rsidR="003A029C">
              <w:rPr>
                <w:noProof/>
                <w:webHidden/>
              </w:rPr>
              <w:instrText xml:space="preserve"> PAGEREF _Toc143596650 \h </w:instrText>
            </w:r>
            <w:r w:rsidR="003A029C">
              <w:rPr>
                <w:noProof/>
                <w:webHidden/>
              </w:rPr>
            </w:r>
            <w:r w:rsidR="003A029C">
              <w:rPr>
                <w:noProof/>
                <w:webHidden/>
              </w:rPr>
              <w:fldChar w:fldCharType="separate"/>
            </w:r>
            <w:r w:rsidR="006727DA">
              <w:rPr>
                <w:noProof/>
                <w:webHidden/>
              </w:rPr>
              <w:t>9</w:t>
            </w:r>
            <w:r w:rsidR="003A029C">
              <w:rPr>
                <w:noProof/>
                <w:webHidden/>
              </w:rPr>
              <w:fldChar w:fldCharType="end"/>
            </w:r>
          </w:hyperlink>
        </w:p>
        <w:p w14:paraId="3E542714" w14:textId="6D489162"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1" w:history="1">
            <w:r w:rsidR="003A029C" w:rsidRPr="00CE2BA8">
              <w:rPr>
                <w:rStyle w:val="Hipervnculo"/>
                <w:noProof/>
              </w:rPr>
              <w:t>2.1.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la caracterización social y ambiental</w:t>
            </w:r>
            <w:r w:rsidR="003A029C">
              <w:rPr>
                <w:noProof/>
                <w:webHidden/>
              </w:rPr>
              <w:tab/>
            </w:r>
            <w:r w:rsidR="003A029C">
              <w:rPr>
                <w:noProof/>
                <w:webHidden/>
              </w:rPr>
              <w:fldChar w:fldCharType="begin"/>
            </w:r>
            <w:r w:rsidR="003A029C">
              <w:rPr>
                <w:noProof/>
                <w:webHidden/>
              </w:rPr>
              <w:instrText xml:space="preserve"> PAGEREF _Toc143596651 \h </w:instrText>
            </w:r>
            <w:r w:rsidR="003A029C">
              <w:rPr>
                <w:noProof/>
                <w:webHidden/>
              </w:rPr>
            </w:r>
            <w:r w:rsidR="003A029C">
              <w:rPr>
                <w:noProof/>
                <w:webHidden/>
              </w:rPr>
              <w:fldChar w:fldCharType="separate"/>
            </w:r>
            <w:r w:rsidR="006727DA">
              <w:rPr>
                <w:noProof/>
                <w:webHidden/>
              </w:rPr>
              <w:t>11</w:t>
            </w:r>
            <w:r w:rsidR="003A029C">
              <w:rPr>
                <w:noProof/>
                <w:webHidden/>
              </w:rPr>
              <w:fldChar w:fldCharType="end"/>
            </w:r>
          </w:hyperlink>
        </w:p>
        <w:p w14:paraId="3D6BF7BE" w14:textId="1DD11851"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2" w:history="1">
            <w:r w:rsidR="003A029C" w:rsidRPr="00CE2BA8">
              <w:rPr>
                <w:rStyle w:val="Hipervnculo"/>
                <w:noProof/>
              </w:rPr>
              <w:t>2.2.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el seguimiento</w:t>
            </w:r>
            <w:r w:rsidR="003A029C">
              <w:rPr>
                <w:noProof/>
                <w:webHidden/>
              </w:rPr>
              <w:tab/>
            </w:r>
            <w:r w:rsidR="003A029C">
              <w:rPr>
                <w:noProof/>
                <w:webHidden/>
              </w:rPr>
              <w:fldChar w:fldCharType="begin"/>
            </w:r>
            <w:r w:rsidR="003A029C">
              <w:rPr>
                <w:noProof/>
                <w:webHidden/>
              </w:rPr>
              <w:instrText xml:space="preserve"> PAGEREF _Toc143596652 \h </w:instrText>
            </w:r>
            <w:r w:rsidR="003A029C">
              <w:rPr>
                <w:noProof/>
                <w:webHidden/>
              </w:rPr>
            </w:r>
            <w:r w:rsidR="003A029C">
              <w:rPr>
                <w:noProof/>
                <w:webHidden/>
              </w:rPr>
              <w:fldChar w:fldCharType="separate"/>
            </w:r>
            <w:r w:rsidR="006727DA">
              <w:rPr>
                <w:noProof/>
                <w:webHidden/>
              </w:rPr>
              <w:t>13</w:t>
            </w:r>
            <w:r w:rsidR="003A029C">
              <w:rPr>
                <w:noProof/>
                <w:webHidden/>
              </w:rPr>
              <w:fldChar w:fldCharType="end"/>
            </w:r>
          </w:hyperlink>
        </w:p>
        <w:p w14:paraId="720C06D1" w14:textId="5358A007"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3" w:history="1">
            <w:r w:rsidR="003A029C" w:rsidRPr="00CE2BA8">
              <w:rPr>
                <w:rStyle w:val="Hipervnculo"/>
                <w:noProof/>
              </w:rPr>
              <w:t>2.3.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educativas</w:t>
            </w:r>
            <w:r w:rsidR="003A029C">
              <w:rPr>
                <w:noProof/>
                <w:webHidden/>
              </w:rPr>
              <w:tab/>
            </w:r>
            <w:r w:rsidR="003A029C">
              <w:rPr>
                <w:noProof/>
                <w:webHidden/>
              </w:rPr>
              <w:fldChar w:fldCharType="begin"/>
            </w:r>
            <w:r w:rsidR="003A029C">
              <w:rPr>
                <w:noProof/>
                <w:webHidden/>
              </w:rPr>
              <w:instrText xml:space="preserve"> PAGEREF _Toc143596653 \h </w:instrText>
            </w:r>
            <w:r w:rsidR="003A029C">
              <w:rPr>
                <w:noProof/>
                <w:webHidden/>
              </w:rPr>
            </w:r>
            <w:r w:rsidR="003A029C">
              <w:rPr>
                <w:noProof/>
                <w:webHidden/>
              </w:rPr>
              <w:fldChar w:fldCharType="separate"/>
            </w:r>
            <w:r w:rsidR="006727DA">
              <w:rPr>
                <w:noProof/>
                <w:webHidden/>
              </w:rPr>
              <w:t>14</w:t>
            </w:r>
            <w:r w:rsidR="003A029C">
              <w:rPr>
                <w:noProof/>
                <w:webHidden/>
              </w:rPr>
              <w:fldChar w:fldCharType="end"/>
            </w:r>
          </w:hyperlink>
        </w:p>
        <w:p w14:paraId="526E751D" w14:textId="4023D6B4"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4" w:history="1">
            <w:r w:rsidR="003A029C" w:rsidRPr="00CE2BA8">
              <w:rPr>
                <w:rStyle w:val="Hipervnculo"/>
                <w:noProof/>
              </w:rPr>
              <w:t>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Articulación entre entornos</w:t>
            </w:r>
            <w:r w:rsidR="003A029C">
              <w:rPr>
                <w:noProof/>
                <w:webHidden/>
              </w:rPr>
              <w:tab/>
            </w:r>
            <w:r w:rsidR="003A029C">
              <w:rPr>
                <w:noProof/>
                <w:webHidden/>
              </w:rPr>
              <w:fldChar w:fldCharType="begin"/>
            </w:r>
            <w:r w:rsidR="003A029C">
              <w:rPr>
                <w:noProof/>
                <w:webHidden/>
              </w:rPr>
              <w:instrText xml:space="preserve"> PAGEREF _Toc143596654 \h </w:instrText>
            </w:r>
            <w:r w:rsidR="003A029C">
              <w:rPr>
                <w:noProof/>
                <w:webHidden/>
              </w:rPr>
            </w:r>
            <w:r w:rsidR="003A029C">
              <w:rPr>
                <w:noProof/>
                <w:webHidden/>
              </w:rPr>
              <w:fldChar w:fldCharType="separate"/>
            </w:r>
            <w:r w:rsidR="006727DA">
              <w:rPr>
                <w:noProof/>
                <w:webHidden/>
              </w:rPr>
              <w:t>17</w:t>
            </w:r>
            <w:r w:rsidR="003A029C">
              <w:rPr>
                <w:noProof/>
                <w:webHidden/>
              </w:rPr>
              <w:fldChar w:fldCharType="end"/>
            </w:r>
          </w:hyperlink>
        </w:p>
        <w:p w14:paraId="728FB6AB" w14:textId="5A93720A"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5" w:history="1">
            <w:r w:rsidR="003A029C" w:rsidRPr="00CE2BA8">
              <w:rPr>
                <w:rStyle w:val="Hipervnculo"/>
                <w:noProof/>
              </w:rPr>
              <w:t>4.</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Seguimiento y monitoreo</w:t>
            </w:r>
            <w:r w:rsidR="003A029C">
              <w:rPr>
                <w:noProof/>
                <w:webHidden/>
              </w:rPr>
              <w:tab/>
            </w:r>
            <w:r w:rsidR="003A029C">
              <w:rPr>
                <w:noProof/>
                <w:webHidden/>
              </w:rPr>
              <w:fldChar w:fldCharType="begin"/>
            </w:r>
            <w:r w:rsidR="003A029C">
              <w:rPr>
                <w:noProof/>
                <w:webHidden/>
              </w:rPr>
              <w:instrText xml:space="preserve"> PAGEREF _Toc143596655 \h </w:instrText>
            </w:r>
            <w:r w:rsidR="003A029C">
              <w:rPr>
                <w:noProof/>
                <w:webHidden/>
              </w:rPr>
            </w:r>
            <w:r w:rsidR="003A029C">
              <w:rPr>
                <w:noProof/>
                <w:webHidden/>
              </w:rPr>
              <w:fldChar w:fldCharType="separate"/>
            </w:r>
            <w:r w:rsidR="006727DA">
              <w:rPr>
                <w:noProof/>
                <w:webHidden/>
              </w:rPr>
              <w:t>23</w:t>
            </w:r>
            <w:r w:rsidR="003A029C">
              <w:rPr>
                <w:noProof/>
                <w:webHidden/>
              </w:rPr>
              <w:fldChar w:fldCharType="end"/>
            </w:r>
          </w:hyperlink>
        </w:p>
        <w:p w14:paraId="0E5FB5DC" w14:textId="18937DF5"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6" w:history="1">
            <w:r w:rsidR="003A029C" w:rsidRPr="00CE2BA8">
              <w:rPr>
                <w:rStyle w:val="Hipervnculo"/>
                <w:noProof/>
              </w:rPr>
              <w:t>4.1.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Resultados esperados</w:t>
            </w:r>
            <w:r w:rsidR="003A029C">
              <w:rPr>
                <w:noProof/>
                <w:webHidden/>
              </w:rPr>
              <w:tab/>
            </w:r>
            <w:r w:rsidR="003A029C">
              <w:rPr>
                <w:noProof/>
                <w:webHidden/>
              </w:rPr>
              <w:fldChar w:fldCharType="begin"/>
            </w:r>
            <w:r w:rsidR="003A029C">
              <w:rPr>
                <w:noProof/>
                <w:webHidden/>
              </w:rPr>
              <w:instrText xml:space="preserve"> PAGEREF _Toc143596656 \h </w:instrText>
            </w:r>
            <w:r w:rsidR="003A029C">
              <w:rPr>
                <w:noProof/>
                <w:webHidden/>
              </w:rPr>
            </w:r>
            <w:r w:rsidR="003A029C">
              <w:rPr>
                <w:noProof/>
                <w:webHidden/>
              </w:rPr>
              <w:fldChar w:fldCharType="separate"/>
            </w:r>
            <w:r w:rsidR="006727DA">
              <w:rPr>
                <w:noProof/>
                <w:webHidden/>
              </w:rPr>
              <w:t>23</w:t>
            </w:r>
            <w:r w:rsidR="003A029C">
              <w:rPr>
                <w:noProof/>
                <w:webHidden/>
              </w:rPr>
              <w:fldChar w:fldCharType="end"/>
            </w:r>
          </w:hyperlink>
        </w:p>
        <w:p w14:paraId="08D07697" w14:textId="468B48D6"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7" w:history="1">
            <w:r w:rsidR="003A029C" w:rsidRPr="00CE2BA8">
              <w:rPr>
                <w:rStyle w:val="Hipervnculo"/>
                <w:noProof/>
              </w:rPr>
              <w:t>4.2.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Indicadores: fichas de indicadores</w:t>
            </w:r>
            <w:r w:rsidR="003A029C">
              <w:rPr>
                <w:noProof/>
                <w:webHidden/>
              </w:rPr>
              <w:tab/>
            </w:r>
            <w:r w:rsidR="003A029C">
              <w:rPr>
                <w:noProof/>
                <w:webHidden/>
              </w:rPr>
              <w:fldChar w:fldCharType="begin"/>
            </w:r>
            <w:r w:rsidR="003A029C">
              <w:rPr>
                <w:noProof/>
                <w:webHidden/>
              </w:rPr>
              <w:instrText xml:space="preserve"> PAGEREF _Toc143596657 \h </w:instrText>
            </w:r>
            <w:r w:rsidR="003A029C">
              <w:rPr>
                <w:noProof/>
                <w:webHidden/>
              </w:rPr>
            </w:r>
            <w:r w:rsidR="003A029C">
              <w:rPr>
                <w:noProof/>
                <w:webHidden/>
              </w:rPr>
              <w:fldChar w:fldCharType="separate"/>
            </w:r>
            <w:r w:rsidR="006727DA">
              <w:rPr>
                <w:noProof/>
                <w:webHidden/>
              </w:rPr>
              <w:t>25</w:t>
            </w:r>
            <w:r w:rsidR="003A029C">
              <w:rPr>
                <w:noProof/>
                <w:webHidden/>
              </w:rPr>
              <w:fldChar w:fldCharType="end"/>
            </w:r>
          </w:hyperlink>
        </w:p>
        <w:p w14:paraId="40624523" w14:textId="12C9249A"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8" w:history="1">
            <w:r w:rsidR="003A029C" w:rsidRPr="00CE2BA8">
              <w:rPr>
                <w:rStyle w:val="Hipervnculo"/>
                <w:noProof/>
              </w:rPr>
              <w:t>4.3.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Análisis, resultados y acciones de mejora</w:t>
            </w:r>
            <w:r w:rsidR="003A029C">
              <w:rPr>
                <w:noProof/>
                <w:webHidden/>
              </w:rPr>
              <w:tab/>
            </w:r>
            <w:r w:rsidR="003A029C">
              <w:rPr>
                <w:noProof/>
                <w:webHidden/>
              </w:rPr>
              <w:fldChar w:fldCharType="begin"/>
            </w:r>
            <w:r w:rsidR="003A029C">
              <w:rPr>
                <w:noProof/>
                <w:webHidden/>
              </w:rPr>
              <w:instrText xml:space="preserve"> PAGEREF _Toc143596658 \h </w:instrText>
            </w:r>
            <w:r w:rsidR="003A029C">
              <w:rPr>
                <w:noProof/>
                <w:webHidden/>
              </w:rPr>
            </w:r>
            <w:r w:rsidR="003A029C">
              <w:rPr>
                <w:noProof/>
                <w:webHidden/>
              </w:rPr>
              <w:fldChar w:fldCharType="separate"/>
            </w:r>
            <w:r w:rsidR="006727DA">
              <w:rPr>
                <w:noProof/>
                <w:webHidden/>
              </w:rPr>
              <w:t>26</w:t>
            </w:r>
            <w:r w:rsidR="003A029C">
              <w:rPr>
                <w:noProof/>
                <w:webHidden/>
              </w:rPr>
              <w:fldChar w:fldCharType="end"/>
            </w:r>
          </w:hyperlink>
        </w:p>
        <w:p w14:paraId="15033818" w14:textId="60BD6033"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59" w:history="1">
            <w:r w:rsidR="003A029C" w:rsidRPr="00CE2BA8">
              <w:rPr>
                <w:rStyle w:val="Hipervnculo"/>
                <w:noProof/>
              </w:rPr>
              <w:t>Síntesis</w:t>
            </w:r>
            <w:r w:rsidR="003A029C">
              <w:rPr>
                <w:noProof/>
                <w:webHidden/>
              </w:rPr>
              <w:tab/>
            </w:r>
            <w:r w:rsidR="003A029C">
              <w:rPr>
                <w:noProof/>
                <w:webHidden/>
              </w:rPr>
              <w:fldChar w:fldCharType="begin"/>
            </w:r>
            <w:r w:rsidR="003A029C">
              <w:rPr>
                <w:noProof/>
                <w:webHidden/>
              </w:rPr>
              <w:instrText xml:space="preserve"> PAGEREF _Toc143596659 \h </w:instrText>
            </w:r>
            <w:r w:rsidR="003A029C">
              <w:rPr>
                <w:noProof/>
                <w:webHidden/>
              </w:rPr>
            </w:r>
            <w:r w:rsidR="003A029C">
              <w:rPr>
                <w:noProof/>
                <w:webHidden/>
              </w:rPr>
              <w:fldChar w:fldCharType="separate"/>
            </w:r>
            <w:r w:rsidR="006727DA">
              <w:rPr>
                <w:noProof/>
                <w:webHidden/>
              </w:rPr>
              <w:t>32</w:t>
            </w:r>
            <w:r w:rsidR="003A029C">
              <w:rPr>
                <w:noProof/>
                <w:webHidden/>
              </w:rPr>
              <w:fldChar w:fldCharType="end"/>
            </w:r>
          </w:hyperlink>
        </w:p>
        <w:p w14:paraId="378BA52B" w14:textId="63D36B29"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0" w:history="1">
            <w:r w:rsidR="003A029C" w:rsidRPr="00CE2BA8">
              <w:rPr>
                <w:rStyle w:val="Hipervnculo"/>
                <w:noProof/>
              </w:rPr>
              <w:t>Material complementario</w:t>
            </w:r>
            <w:r w:rsidR="003A029C">
              <w:rPr>
                <w:noProof/>
                <w:webHidden/>
              </w:rPr>
              <w:tab/>
            </w:r>
            <w:r w:rsidR="003A029C">
              <w:rPr>
                <w:noProof/>
                <w:webHidden/>
              </w:rPr>
              <w:fldChar w:fldCharType="begin"/>
            </w:r>
            <w:r w:rsidR="003A029C">
              <w:rPr>
                <w:noProof/>
                <w:webHidden/>
              </w:rPr>
              <w:instrText xml:space="preserve"> PAGEREF _Toc143596660 \h </w:instrText>
            </w:r>
            <w:r w:rsidR="003A029C">
              <w:rPr>
                <w:noProof/>
                <w:webHidden/>
              </w:rPr>
            </w:r>
            <w:r w:rsidR="003A029C">
              <w:rPr>
                <w:noProof/>
                <w:webHidden/>
              </w:rPr>
              <w:fldChar w:fldCharType="separate"/>
            </w:r>
            <w:r w:rsidR="006727DA">
              <w:rPr>
                <w:noProof/>
                <w:webHidden/>
              </w:rPr>
              <w:t>34</w:t>
            </w:r>
            <w:r w:rsidR="003A029C">
              <w:rPr>
                <w:noProof/>
                <w:webHidden/>
              </w:rPr>
              <w:fldChar w:fldCharType="end"/>
            </w:r>
          </w:hyperlink>
        </w:p>
        <w:p w14:paraId="034C4229" w14:textId="0FE679C8"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1" w:history="1">
            <w:r w:rsidR="003A029C" w:rsidRPr="00CE2BA8">
              <w:rPr>
                <w:rStyle w:val="Hipervnculo"/>
                <w:noProof/>
              </w:rPr>
              <w:t>Glosario</w:t>
            </w:r>
            <w:r w:rsidR="003A029C">
              <w:rPr>
                <w:noProof/>
                <w:webHidden/>
              </w:rPr>
              <w:tab/>
            </w:r>
            <w:r w:rsidR="003A029C">
              <w:rPr>
                <w:noProof/>
                <w:webHidden/>
              </w:rPr>
              <w:fldChar w:fldCharType="begin"/>
            </w:r>
            <w:r w:rsidR="003A029C">
              <w:rPr>
                <w:noProof/>
                <w:webHidden/>
              </w:rPr>
              <w:instrText xml:space="preserve"> PAGEREF _Toc143596661 \h </w:instrText>
            </w:r>
            <w:r w:rsidR="003A029C">
              <w:rPr>
                <w:noProof/>
                <w:webHidden/>
              </w:rPr>
            </w:r>
            <w:r w:rsidR="003A029C">
              <w:rPr>
                <w:noProof/>
                <w:webHidden/>
              </w:rPr>
              <w:fldChar w:fldCharType="separate"/>
            </w:r>
            <w:r w:rsidR="006727DA">
              <w:rPr>
                <w:noProof/>
                <w:webHidden/>
              </w:rPr>
              <w:t>35</w:t>
            </w:r>
            <w:r w:rsidR="003A029C">
              <w:rPr>
                <w:noProof/>
                <w:webHidden/>
              </w:rPr>
              <w:fldChar w:fldCharType="end"/>
            </w:r>
          </w:hyperlink>
        </w:p>
        <w:p w14:paraId="1F92C2B6" w14:textId="399264F4"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2" w:history="1">
            <w:r w:rsidR="003A029C" w:rsidRPr="00CE2BA8">
              <w:rPr>
                <w:rStyle w:val="Hipervnculo"/>
                <w:noProof/>
              </w:rPr>
              <w:t>Referencias bibliográficas</w:t>
            </w:r>
            <w:r w:rsidR="003A029C">
              <w:rPr>
                <w:noProof/>
                <w:webHidden/>
              </w:rPr>
              <w:tab/>
            </w:r>
            <w:r w:rsidR="003A029C">
              <w:rPr>
                <w:noProof/>
                <w:webHidden/>
              </w:rPr>
              <w:fldChar w:fldCharType="begin"/>
            </w:r>
            <w:r w:rsidR="003A029C">
              <w:rPr>
                <w:noProof/>
                <w:webHidden/>
              </w:rPr>
              <w:instrText xml:space="preserve"> PAGEREF _Toc143596662 \h </w:instrText>
            </w:r>
            <w:r w:rsidR="003A029C">
              <w:rPr>
                <w:noProof/>
                <w:webHidden/>
              </w:rPr>
            </w:r>
            <w:r w:rsidR="003A029C">
              <w:rPr>
                <w:noProof/>
                <w:webHidden/>
              </w:rPr>
              <w:fldChar w:fldCharType="separate"/>
            </w:r>
            <w:r w:rsidR="006727DA">
              <w:rPr>
                <w:noProof/>
                <w:webHidden/>
              </w:rPr>
              <w:t>37</w:t>
            </w:r>
            <w:r w:rsidR="003A029C">
              <w:rPr>
                <w:noProof/>
                <w:webHidden/>
              </w:rPr>
              <w:fldChar w:fldCharType="end"/>
            </w:r>
          </w:hyperlink>
        </w:p>
        <w:p w14:paraId="5C449337" w14:textId="371FF482" w:rsidR="003A029C" w:rsidRDefault="00000000" w:rsidP="00251549">
          <w:pPr>
            <w:pStyle w:val="TDC1"/>
            <w:rPr>
              <w:rFonts w:asciiTheme="minorHAnsi" w:eastAsiaTheme="minorEastAsia" w:hAnsiTheme="minorHAnsi"/>
              <w:noProof/>
              <w:color w:val="auto"/>
              <w:kern w:val="2"/>
              <w:sz w:val="22"/>
              <w:lang w:eastAsia="es-CO"/>
              <w14:ligatures w14:val="standardContextual"/>
            </w:rPr>
          </w:pPr>
          <w:hyperlink w:anchor="_Toc143596663" w:history="1">
            <w:r w:rsidR="003A029C" w:rsidRPr="00CE2BA8">
              <w:rPr>
                <w:rStyle w:val="Hipervnculo"/>
                <w:noProof/>
              </w:rPr>
              <w:t>Créditos</w:t>
            </w:r>
            <w:r w:rsidR="003A029C">
              <w:rPr>
                <w:noProof/>
                <w:webHidden/>
              </w:rPr>
              <w:tab/>
            </w:r>
            <w:r w:rsidR="003A029C">
              <w:rPr>
                <w:noProof/>
                <w:webHidden/>
              </w:rPr>
              <w:fldChar w:fldCharType="begin"/>
            </w:r>
            <w:r w:rsidR="003A029C">
              <w:rPr>
                <w:noProof/>
                <w:webHidden/>
              </w:rPr>
              <w:instrText xml:space="preserve"> PAGEREF _Toc143596663 \h </w:instrText>
            </w:r>
            <w:r w:rsidR="003A029C">
              <w:rPr>
                <w:noProof/>
                <w:webHidden/>
              </w:rPr>
            </w:r>
            <w:r w:rsidR="003A029C">
              <w:rPr>
                <w:noProof/>
                <w:webHidden/>
              </w:rPr>
              <w:fldChar w:fldCharType="separate"/>
            </w:r>
            <w:r w:rsidR="006727DA">
              <w:rPr>
                <w:noProof/>
                <w:webHidden/>
              </w:rPr>
              <w:t>39</w:t>
            </w:r>
            <w:r w:rsidR="003A029C">
              <w:rPr>
                <w:noProof/>
                <w:webHidden/>
              </w:rPr>
              <w:fldChar w:fldCharType="end"/>
            </w:r>
          </w:hyperlink>
        </w:p>
        <w:p w14:paraId="1335898A" w14:textId="4DD08051" w:rsidR="00075879" w:rsidRPr="00F03425" w:rsidRDefault="002D2386" w:rsidP="00251549">
          <w:pPr>
            <w:pStyle w:val="TDC1"/>
          </w:pPr>
          <w:r w:rsidRPr="00F97DDD">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3596648"/>
      <w:r w:rsidRPr="00F97DDD">
        <w:rPr>
          <w:lang w:val="es-CO"/>
        </w:rPr>
        <w:t>Introducción</w:t>
      </w:r>
      <w:bookmarkEnd w:id="0"/>
    </w:p>
    <w:p w14:paraId="73973FD3" w14:textId="5A6B6C69" w:rsidR="004D52DD" w:rsidRDefault="002F0289" w:rsidP="004D52DD">
      <w:pPr>
        <w:rPr>
          <w:lang w:eastAsia="es-CO"/>
        </w:rPr>
      </w:pPr>
      <w:r w:rsidRPr="002F0289">
        <w:rPr>
          <w:lang w:eastAsia="es-CO"/>
        </w:rPr>
        <w:t>Para iniciar el desarrollo temático y conceptual de este componente formativo, se presenta, a través del siguiente video, una breve introducción, la cual lo enrutará en el proceso aprendizaje</w:t>
      </w:r>
      <w:r w:rsidR="00481F1A">
        <w:rPr>
          <w:lang w:eastAsia="es-CO"/>
        </w:rPr>
        <w:t>:</w:t>
      </w:r>
    </w:p>
    <w:p w14:paraId="303DD9BA" w14:textId="71F2BF89" w:rsidR="00481F1A" w:rsidRDefault="00312716" w:rsidP="00312716">
      <w:pPr>
        <w:pStyle w:val="Video"/>
        <w:rPr>
          <w:noProof/>
        </w:rPr>
      </w:pPr>
      <w:r w:rsidRPr="00312716">
        <w:rPr>
          <w:lang w:eastAsia="es-CO"/>
        </w:rPr>
        <w:t xml:space="preserve">Operación y seguimiento de las estrategias de entornos saludables </w:t>
      </w:r>
    </w:p>
    <w:p w14:paraId="1D254550" w14:textId="64EDF6E1" w:rsidR="00312716" w:rsidRPr="00312716" w:rsidRDefault="00312716" w:rsidP="00312716">
      <w:pPr>
        <w:ind w:firstLine="0"/>
        <w:jc w:val="center"/>
      </w:pPr>
      <w:r>
        <w:rPr>
          <w:noProof/>
        </w:rPr>
        <w:drawing>
          <wp:inline distT="0" distB="0" distL="0" distR="0" wp14:anchorId="1BF96002" wp14:editId="180ADDFB">
            <wp:extent cx="6332220" cy="3561715"/>
            <wp:effectExtent l="0" t="0" r="0" b="635"/>
            <wp:docPr id="20417261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6155"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D673A9" w14:textId="5B8E0215" w:rsidR="00481F1A" w:rsidRPr="00F97DDD" w:rsidRDefault="00000000" w:rsidP="00481F1A">
      <w:pPr>
        <w:ind w:firstLine="0"/>
        <w:jc w:val="center"/>
        <w:rPr>
          <w:b/>
          <w:bCs/>
          <w:i/>
          <w:iCs/>
          <w:color w:val="auto"/>
        </w:rPr>
      </w:pPr>
      <w:hyperlink r:id="rId13" w:history="1">
        <w:r w:rsidR="00481F1A"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BC4BF57" w:rsidR="00481F1A" w:rsidRPr="00F97DDD" w:rsidRDefault="00481F1A" w:rsidP="00BD48FF">
            <w:pPr>
              <w:ind w:firstLine="0"/>
              <w:jc w:val="center"/>
              <w:rPr>
                <w:b/>
              </w:rPr>
            </w:pPr>
            <w:r w:rsidRPr="00F97DDD">
              <w:rPr>
                <w:b/>
              </w:rPr>
              <w:t xml:space="preserve">Síntesis del video: </w:t>
            </w:r>
            <w:r w:rsidR="00312716" w:rsidRPr="00312716">
              <w:rPr>
                <w:b/>
              </w:rPr>
              <w:t>Operación y seguimiento de las estrategias de entornos saludables</w:t>
            </w:r>
          </w:p>
        </w:tc>
      </w:tr>
      <w:tr w:rsidR="00481F1A" w:rsidRPr="00F97DDD" w14:paraId="3E5FB340" w14:textId="77777777" w:rsidTr="00BD48FF">
        <w:tc>
          <w:tcPr>
            <w:tcW w:w="9962" w:type="dxa"/>
          </w:tcPr>
          <w:p w14:paraId="7E81D120" w14:textId="77777777" w:rsidR="00481F1A" w:rsidRDefault="002F0289" w:rsidP="002F0289">
            <w:pPr>
              <w:rPr>
                <w:lang w:val="es-ES_tradnl"/>
              </w:rPr>
            </w:pPr>
            <w:r w:rsidRPr="002F0289">
              <w:rPr>
                <w:lang w:val="es-ES_tradnl"/>
              </w:rPr>
              <w:t xml:space="preserve">Le damos la bienvenida al componente formativo: </w:t>
            </w:r>
            <w:r w:rsidRPr="00312716">
              <w:rPr>
                <w:lang w:val="es-ES_tradnl"/>
              </w:rPr>
              <w:t>“Operación y seguimiento de las estrategias de entornos saludables”</w:t>
            </w:r>
            <w:r w:rsidRPr="002F0289">
              <w:rPr>
                <w:lang w:val="es-ES_tradnl"/>
              </w:rPr>
              <w:t>, con el cual el aprendiz logrará contextualizarse acerca de las diferentes orientaciones y componentes</w:t>
            </w:r>
            <w:r>
              <w:rPr>
                <w:lang w:val="es-ES_tradnl"/>
              </w:rPr>
              <w:t xml:space="preserve"> </w:t>
            </w:r>
            <w:r w:rsidRPr="002F0289">
              <w:rPr>
                <w:lang w:val="es-ES_tradnl"/>
              </w:rPr>
              <w:t>para la operación de los entornos saludables y la aplicación de herramientas, teniendo en cuenta los resultados de caracterización social y ambiental,</w:t>
            </w:r>
            <w:r>
              <w:rPr>
                <w:lang w:val="es-ES_tradnl"/>
              </w:rPr>
              <w:t xml:space="preserve"> </w:t>
            </w:r>
            <w:r w:rsidRPr="002F0289">
              <w:rPr>
                <w:lang w:val="es-ES_tradnl"/>
              </w:rPr>
              <w:t>con elementos tan importantes como los indicadores, los cuales previamente son definidos y proyectados</w:t>
            </w:r>
            <w:r w:rsidR="00481F1A" w:rsidRPr="00B12B7A">
              <w:rPr>
                <w:lang w:val="es-ES_tradnl"/>
              </w:rPr>
              <w:t xml:space="preserve">. </w:t>
            </w:r>
          </w:p>
          <w:p w14:paraId="0453F5E5" w14:textId="77777777" w:rsidR="002F0289" w:rsidRDefault="002F0289" w:rsidP="002F0289">
            <w:pPr>
              <w:rPr>
                <w:lang w:val="es-ES_tradnl"/>
              </w:rPr>
            </w:pPr>
            <w:r w:rsidRPr="002F0289">
              <w:rPr>
                <w:lang w:val="es-ES_tradnl"/>
              </w:rPr>
              <w:t>El programa comprende 4 unidades temáticas que le permitirán apropiar conocimiento acerca de cómo se llevan a cabo los procesos de orientación, articulación,</w:t>
            </w:r>
            <w:r>
              <w:t xml:space="preserve"> </w:t>
            </w:r>
            <w:r w:rsidRPr="002F0289">
              <w:rPr>
                <w:lang w:val="es-ES_tradnl"/>
              </w:rPr>
              <w:t>seguimiento y monitoreo de la estrategia de entornos saludables, desde las diferentes instituciones comprometidas con los distintos entornos.</w:t>
            </w:r>
          </w:p>
          <w:p w14:paraId="2679F9F6" w14:textId="328C2BBE" w:rsidR="002F0289" w:rsidRDefault="002F0289" w:rsidP="002F0289">
            <w:pPr>
              <w:rPr>
                <w:lang w:val="es-ES_tradnl"/>
              </w:rPr>
            </w:pPr>
            <w:r w:rsidRPr="002F0289">
              <w:rPr>
                <w:lang w:val="es-ES_tradnl"/>
              </w:rPr>
              <w:t>De esta manera, podrá entender que es necesario diseñar un sistema de caracterización de los entornos que permita tener un manejo adecuado de las condiciones socioambientales y sanitarias de las viviendas en las diferentes zonas de interés.</w:t>
            </w:r>
          </w:p>
          <w:p w14:paraId="459BD5EC" w14:textId="32083D40" w:rsidR="002F0289" w:rsidRDefault="002F0289" w:rsidP="002F0289">
            <w:pPr>
              <w:rPr>
                <w:lang w:val="es-ES_tradnl"/>
              </w:rPr>
            </w:pPr>
            <w:r w:rsidRPr="002F0289">
              <w:rPr>
                <w:lang w:val="es-ES_tradnl"/>
              </w:rPr>
              <w:t>En este proceso, se definen las condiciones mínimas que debe contener un instrumento de diagnóstico, evaluación y seguimiento a fin de que el aprendiz pueda desarrollar sus propias herramientas, evaluar la aplicación de la estrategia de los entornos de acuerdo con la situación de salud de la comunidad y con el presupuesto asignado.</w:t>
            </w:r>
          </w:p>
          <w:p w14:paraId="55587A7B" w14:textId="6264045D" w:rsidR="002F0289" w:rsidRPr="00B12B7A" w:rsidRDefault="002F0289" w:rsidP="002F0289">
            <w:pPr>
              <w:rPr>
                <w:lang w:val="es-ES_tradnl"/>
              </w:rPr>
            </w:pPr>
            <w:r w:rsidRPr="002F0289">
              <w:rPr>
                <w:lang w:val="es-ES_tradnl"/>
              </w:rPr>
              <w:t>Por lo anterior, sea “Bienvenido a este interesante y actual proceso de formación”.</w:t>
            </w:r>
          </w:p>
        </w:tc>
      </w:tr>
    </w:tbl>
    <w:p w14:paraId="1AB0D178" w14:textId="77777777" w:rsidR="00CE10BC" w:rsidRDefault="00CE10BC" w:rsidP="00E51ED2">
      <w:pPr>
        <w:ind w:firstLine="0"/>
        <w:rPr>
          <w:lang w:eastAsia="es-CO"/>
        </w:rPr>
      </w:pPr>
    </w:p>
    <w:p w14:paraId="37F4D71E" w14:textId="77777777" w:rsidR="002F0289" w:rsidRDefault="002F0289" w:rsidP="00E51ED2">
      <w:pPr>
        <w:ind w:firstLine="0"/>
        <w:rPr>
          <w:lang w:eastAsia="es-CO"/>
        </w:rPr>
      </w:pPr>
    </w:p>
    <w:p w14:paraId="3C895327" w14:textId="33FE401E" w:rsidR="00EE3906" w:rsidRPr="00F97DDD" w:rsidRDefault="003A41F4" w:rsidP="006666F4">
      <w:pPr>
        <w:pStyle w:val="Ttulo1"/>
        <w:rPr>
          <w:lang w:val="es-CO"/>
        </w:rPr>
      </w:pPr>
      <w:bookmarkStart w:id="1" w:name="_Toc143596649"/>
      <w:r w:rsidRPr="003A41F4">
        <w:rPr>
          <w:lang w:val="es-CO"/>
        </w:rPr>
        <w:t>Orientaciones para la operación de cada entorno en el marco de los componentes y líneas de acción</w:t>
      </w:r>
      <w:bookmarkEnd w:id="1"/>
      <w:r w:rsidR="00FA3896" w:rsidRPr="00F97DDD">
        <w:rPr>
          <w:lang w:val="es-CO"/>
        </w:rPr>
        <w:t xml:space="preserve"> </w:t>
      </w:r>
    </w:p>
    <w:p w14:paraId="5FF9E401" w14:textId="77777777" w:rsidR="003A41F4" w:rsidRDefault="003A41F4" w:rsidP="003A41F4">
      <w:pPr>
        <w:rPr>
          <w:lang w:eastAsia="es-CO"/>
        </w:rPr>
      </w:pPr>
      <w:r>
        <w:rPr>
          <w:lang w:eastAsia="es-CO"/>
        </w:rPr>
        <w:t>Antes de presentar las orientaciones, se recomienda que recuerde el concepto de entornos y, así, comprender la operación de estos:</w:t>
      </w:r>
    </w:p>
    <w:p w14:paraId="53AE6588" w14:textId="77777777" w:rsidR="003A41F4" w:rsidRDefault="003A41F4" w:rsidP="003A41F4">
      <w:pPr>
        <w:rPr>
          <w:lang w:eastAsia="es-CO"/>
        </w:rPr>
      </w:pPr>
      <w:r>
        <w:rPr>
          <w:lang w:eastAsia="es-CO"/>
        </w:rPr>
        <w:t xml:space="preserve">Los entornos, según </w:t>
      </w:r>
      <w:proofErr w:type="spellStart"/>
      <w:r>
        <w:rPr>
          <w:lang w:eastAsia="es-CO"/>
        </w:rPr>
        <w:t>Conasa</w:t>
      </w:r>
      <w:proofErr w:type="spellEnd"/>
      <w:r>
        <w:rPr>
          <w:lang w:eastAsia="es-CO"/>
        </w:rPr>
        <w:t xml:space="preserve"> (2015, p. 22), se conciben como:</w:t>
      </w:r>
    </w:p>
    <w:p w14:paraId="377F7AFF" w14:textId="2DD7DF5E" w:rsidR="003A41F4" w:rsidRDefault="008B4660" w:rsidP="003A41F4">
      <w:pPr>
        <w:rPr>
          <w:lang w:eastAsia="es-CO"/>
        </w:rPr>
      </w:pPr>
      <w:r>
        <w:rPr>
          <w:lang w:eastAsia="es-CO"/>
        </w:rPr>
        <w:t>“</w:t>
      </w:r>
      <w:r w:rsidR="003A41F4">
        <w:rPr>
          <w:lang w:eastAsia="es-CO"/>
        </w:rPr>
        <w:t>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w:t>
      </w:r>
      <w:r>
        <w:rPr>
          <w:lang w:eastAsia="es-CO"/>
        </w:rPr>
        <w:t>”</w:t>
      </w:r>
      <w:r w:rsidR="003A41F4">
        <w:rPr>
          <w:lang w:eastAsia="es-CO"/>
        </w:rPr>
        <w:t>.</w:t>
      </w:r>
    </w:p>
    <w:p w14:paraId="6412E19A" w14:textId="77777777" w:rsidR="003A41F4" w:rsidRDefault="003A41F4" w:rsidP="003A41F4">
      <w:pPr>
        <w:rPr>
          <w:lang w:eastAsia="es-CO"/>
        </w:rPr>
      </w:pPr>
      <w:r>
        <w:rPr>
          <w:lang w:eastAsia="es-CO"/>
        </w:rPr>
        <w:t>Teniendo claridad sobre el concepto de entorno, se precisa que, en Colombia, se definen seis componentes con sus respectivas líneas de acción que permiten la operación de entornos saludables para la comunidad en general.</w:t>
      </w:r>
    </w:p>
    <w:p w14:paraId="33B3B4E0" w14:textId="77777777" w:rsidR="003A41F4" w:rsidRDefault="003A41F4" w:rsidP="003A41F4">
      <w:pPr>
        <w:rPr>
          <w:lang w:eastAsia="es-CO"/>
        </w:rPr>
      </w:pPr>
      <w:r>
        <w:rPr>
          <w:lang w:eastAsia="es-CO"/>
        </w:rPr>
        <w:t>Estas líneas plantean, de manera integral, las actuaciones y participaciones que coadyuven en el desarrollo humano, la condición de vida y el adelanto ostensible de las personas, familias y comunidades.</w:t>
      </w:r>
    </w:p>
    <w:p w14:paraId="6CBF5A72" w14:textId="77777777" w:rsidR="003A41F4" w:rsidRDefault="003A41F4" w:rsidP="003A41F4">
      <w:pPr>
        <w:rPr>
          <w:lang w:eastAsia="es-CO"/>
        </w:rPr>
      </w:pPr>
      <w:r>
        <w:rPr>
          <w:lang w:eastAsia="es-CO"/>
        </w:rPr>
        <w:t>Los seis componentes dan respuesta a las dimensiones ambientales, sociales, políticas y económicas, las cuales conforman las bases fundamentales para desarrollar integralmente las líneas de acción, las que, a su vez, se despliegan en actuaciones encaminadas a fortalecer e ilustrar lo propuesto en cada componente. Por esto, es importante conocer la interrelación que existe entre los componentes y sus respectivas líneas de acción para la operación de cada entorno.</w:t>
      </w:r>
    </w:p>
    <w:p w14:paraId="38759A71" w14:textId="77777777" w:rsidR="003A41F4" w:rsidRDefault="003A41F4" w:rsidP="003A41F4">
      <w:pPr>
        <w:rPr>
          <w:lang w:eastAsia="es-CO"/>
        </w:rPr>
      </w:pPr>
      <w:r>
        <w:rPr>
          <w:lang w:eastAsia="es-CO"/>
        </w:rPr>
        <w:t>La siguiente tabla presenta los seis componentes con sus correspondientes líneas de acción:</w:t>
      </w:r>
    </w:p>
    <w:p w14:paraId="6C0E9324" w14:textId="2216670F" w:rsidR="008B4660" w:rsidRDefault="008B4660" w:rsidP="00312716">
      <w:pPr>
        <w:pStyle w:val="Tabla"/>
        <w:jc w:val="center"/>
        <w:rPr>
          <w:lang w:eastAsia="es-CO"/>
        </w:rPr>
      </w:pPr>
      <w:r w:rsidRPr="008B4660">
        <w:rPr>
          <w:lang w:eastAsia="es-CO"/>
        </w:rPr>
        <w:t>Componentes de la operación de los entornos</w:t>
      </w:r>
    </w:p>
    <w:tbl>
      <w:tblPr>
        <w:tblStyle w:val="SENA"/>
        <w:tblW w:w="0" w:type="auto"/>
        <w:jc w:val="center"/>
        <w:tblLook w:val="04A0" w:firstRow="1" w:lastRow="0" w:firstColumn="1" w:lastColumn="0" w:noHBand="0" w:noVBand="1"/>
        <w:tblDescription w:val="Tabla que relaciona los componentes de la operación de los entornos."/>
      </w:tblPr>
      <w:tblGrid>
        <w:gridCol w:w="3200"/>
        <w:gridCol w:w="3457"/>
        <w:gridCol w:w="3305"/>
      </w:tblGrid>
      <w:tr w:rsidR="008B4660" w14:paraId="0A5FDF8A" w14:textId="77777777" w:rsidTr="00630315">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062FC16B" w14:textId="7ABEFBD5" w:rsidR="008B4660" w:rsidRDefault="008B4660" w:rsidP="00312716">
            <w:pPr>
              <w:pStyle w:val="TextoTablas"/>
            </w:pPr>
            <w:r w:rsidRPr="00B60751">
              <w:t>Componente</w:t>
            </w:r>
          </w:p>
        </w:tc>
        <w:tc>
          <w:tcPr>
            <w:tcW w:w="3457" w:type="dxa"/>
          </w:tcPr>
          <w:p w14:paraId="711BEABA" w14:textId="4995B814" w:rsidR="008B4660" w:rsidRDefault="008B4660" w:rsidP="00312716">
            <w:pPr>
              <w:pStyle w:val="TextoTablas"/>
            </w:pPr>
            <w:r w:rsidRPr="00B60751">
              <w:t>Nombre</w:t>
            </w:r>
          </w:p>
        </w:tc>
        <w:tc>
          <w:tcPr>
            <w:tcW w:w="3305" w:type="dxa"/>
          </w:tcPr>
          <w:p w14:paraId="5708DF00" w14:textId="6411AC16" w:rsidR="008B4660" w:rsidRPr="00543109" w:rsidRDefault="008B4660" w:rsidP="00312716">
            <w:pPr>
              <w:pStyle w:val="TextoTablas"/>
            </w:pPr>
            <w:r w:rsidRPr="00B60751">
              <w:t>Líneas de acción</w:t>
            </w:r>
          </w:p>
        </w:tc>
      </w:tr>
      <w:tr w:rsidR="008B4660" w14:paraId="47706482"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B0F7120" w14:textId="0B95B759" w:rsidR="008B4660" w:rsidRDefault="008B4660" w:rsidP="00312716">
            <w:pPr>
              <w:pStyle w:val="TextoTablas"/>
            </w:pPr>
            <w:r>
              <w:t>1</w:t>
            </w:r>
          </w:p>
        </w:tc>
        <w:tc>
          <w:tcPr>
            <w:tcW w:w="3457" w:type="dxa"/>
          </w:tcPr>
          <w:p w14:paraId="3A7390BF" w14:textId="7C6A6025" w:rsidR="008B4660" w:rsidRDefault="008B4660" w:rsidP="00312716">
            <w:pPr>
              <w:pStyle w:val="TextoTablas"/>
            </w:pPr>
            <w:r w:rsidRPr="008B4660">
              <w:t>Políticas y normatividad para la promoción del desarrollo humano, la calidad de vida y el desarrollo sostenible.</w:t>
            </w:r>
          </w:p>
        </w:tc>
        <w:tc>
          <w:tcPr>
            <w:tcW w:w="3305" w:type="dxa"/>
          </w:tcPr>
          <w:p w14:paraId="49BAF250" w14:textId="142F05D9" w:rsidR="008B4660" w:rsidRDefault="008B4660" w:rsidP="00312716">
            <w:pPr>
              <w:pStyle w:val="TextoTablas"/>
            </w:pPr>
            <w:r>
              <w:t>1.1. Formulación, implementación, adopción, consolidación, seguimiento y evaluación de políticas.</w:t>
            </w:r>
          </w:p>
          <w:p w14:paraId="7E84CB18" w14:textId="7A2363FC" w:rsidR="008B4660" w:rsidRPr="00FA7F1A" w:rsidRDefault="008B4660" w:rsidP="00312716">
            <w:pPr>
              <w:pStyle w:val="TextoTablas"/>
            </w:pPr>
            <w:r>
              <w:t>1.2. Armonización y articulación de políticas e instrumentos (nacionales, territoriales, institucionales).</w:t>
            </w:r>
          </w:p>
        </w:tc>
      </w:tr>
      <w:tr w:rsidR="008B4660" w14:paraId="16C5B0A4" w14:textId="77777777" w:rsidTr="00630315">
        <w:trPr>
          <w:jc w:val="center"/>
        </w:trPr>
        <w:tc>
          <w:tcPr>
            <w:tcW w:w="3200" w:type="dxa"/>
          </w:tcPr>
          <w:p w14:paraId="3DCCB4C1" w14:textId="09A78423" w:rsidR="008B4660" w:rsidRDefault="008B4660" w:rsidP="00312716">
            <w:pPr>
              <w:pStyle w:val="TextoTablas"/>
            </w:pPr>
            <w:r>
              <w:t>2</w:t>
            </w:r>
          </w:p>
        </w:tc>
        <w:tc>
          <w:tcPr>
            <w:tcW w:w="3457" w:type="dxa"/>
          </w:tcPr>
          <w:p w14:paraId="713F2EAC" w14:textId="594FA57F" w:rsidR="008B4660" w:rsidRDefault="008B4660" w:rsidP="00312716">
            <w:pPr>
              <w:pStyle w:val="TextoTablas"/>
            </w:pPr>
            <w:r w:rsidRPr="008B4660">
              <w:t>Ambientes que favorecen el desarrollo humano, la calidad de vida y el Desarrollo Sostenible.</w:t>
            </w:r>
            <w:r w:rsidRPr="008B4660">
              <w:tab/>
            </w:r>
          </w:p>
        </w:tc>
        <w:tc>
          <w:tcPr>
            <w:tcW w:w="3305" w:type="dxa"/>
          </w:tcPr>
          <w:p w14:paraId="1D83439D" w14:textId="6183DFD7" w:rsidR="008B4660" w:rsidRDefault="008B4660" w:rsidP="00312716">
            <w:pPr>
              <w:pStyle w:val="TextoTablas"/>
            </w:pPr>
            <w:r>
              <w:t>2.1. Implementación y fortalecimiento de estrategias de promoción de espacios físicos, sociales y ambientales seguros, incluyentes, equitativos y sostenibles.</w:t>
            </w:r>
          </w:p>
          <w:p w14:paraId="6BFB82C6" w14:textId="68B40630" w:rsidR="008B4660" w:rsidRDefault="008B4660" w:rsidP="00312716">
            <w:pPr>
              <w:pStyle w:val="TextoTablas"/>
            </w:pPr>
            <w:r>
              <w:t>2.2. Consolidación y acuerdos intersectoriales para la promoción de entornos saludables.</w:t>
            </w:r>
          </w:p>
          <w:p w14:paraId="1FEE5F2B" w14:textId="0485B66C" w:rsidR="008B4660" w:rsidRPr="00FA7F1A" w:rsidRDefault="008B4660" w:rsidP="00312716">
            <w:pPr>
              <w:pStyle w:val="TextoTablas"/>
            </w:pPr>
            <w:r>
              <w:t>2.3. Coordinación y articulación para la gestión de infraestructuras, bienes y servicios seguros, incluyentes y sostenibles.</w:t>
            </w:r>
          </w:p>
        </w:tc>
      </w:tr>
      <w:tr w:rsidR="008B4660" w14:paraId="1994822D"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9164A03" w14:textId="18B40DAD" w:rsidR="008B4660" w:rsidRDefault="008B4660" w:rsidP="00312716">
            <w:pPr>
              <w:pStyle w:val="TextoTablas"/>
            </w:pPr>
            <w:r>
              <w:t>3</w:t>
            </w:r>
          </w:p>
        </w:tc>
        <w:tc>
          <w:tcPr>
            <w:tcW w:w="3457" w:type="dxa"/>
          </w:tcPr>
          <w:p w14:paraId="2722250A" w14:textId="7049EBC9" w:rsidR="008B4660" w:rsidRDefault="008B4660" w:rsidP="00312716">
            <w:pPr>
              <w:pStyle w:val="TextoTablas"/>
            </w:pPr>
            <w:r w:rsidRPr="008B4660">
              <w:t>Gestión de servicios sociales orientados a la respuesta integral e integrada para el desarrollo humano, la calidad de vida y el desarrollo sostenible.</w:t>
            </w:r>
          </w:p>
        </w:tc>
        <w:tc>
          <w:tcPr>
            <w:tcW w:w="3305" w:type="dxa"/>
          </w:tcPr>
          <w:p w14:paraId="50D4A5BC" w14:textId="2B83F716" w:rsidR="008B4660" w:rsidRDefault="008B4660" w:rsidP="00312716">
            <w:pPr>
              <w:pStyle w:val="TextoTablas"/>
            </w:pPr>
            <w:r>
              <w:t>3.1. Identificación y análisis de necesidades, brechas y potencialidades sociales y de salud para la promoción de entornos saludables.</w:t>
            </w:r>
          </w:p>
          <w:p w14:paraId="2319238E" w14:textId="3319243D" w:rsidR="008B4660" w:rsidRDefault="008B4660" w:rsidP="00312716">
            <w:pPr>
              <w:pStyle w:val="TextoTablas"/>
            </w:pPr>
            <w:r>
              <w:t>3.2. Gestión para la dinamización de respuestas integrales e integradas.</w:t>
            </w:r>
          </w:p>
          <w:p w14:paraId="416CE5BC" w14:textId="3D6625D3" w:rsidR="008B4660" w:rsidRDefault="008B4660" w:rsidP="00312716">
            <w:pPr>
              <w:pStyle w:val="TextoTablas"/>
            </w:pPr>
            <w:r>
              <w:t>3.3. Fortalecimiento de redes y alianzas estratégicas para dinamización de respuestas integrales.</w:t>
            </w:r>
          </w:p>
          <w:p w14:paraId="63F3C334" w14:textId="4CA143B2" w:rsidR="008B4660" w:rsidRPr="00FA7F1A" w:rsidRDefault="008B4660" w:rsidP="00312716">
            <w:pPr>
              <w:pStyle w:val="TextoTablas"/>
            </w:pPr>
            <w:r>
              <w:t>3.4. Fortalecimiento de las entidades territoriales.</w:t>
            </w:r>
          </w:p>
        </w:tc>
      </w:tr>
      <w:tr w:rsidR="008B4660" w14:paraId="5740C8F8" w14:textId="77777777" w:rsidTr="00630315">
        <w:trPr>
          <w:jc w:val="center"/>
        </w:trPr>
        <w:tc>
          <w:tcPr>
            <w:tcW w:w="3200" w:type="dxa"/>
          </w:tcPr>
          <w:p w14:paraId="7152BB7B" w14:textId="539CF7B6" w:rsidR="008B4660" w:rsidRPr="00A40070" w:rsidRDefault="002A589D" w:rsidP="00312716">
            <w:pPr>
              <w:pStyle w:val="TextoTablas"/>
            </w:pPr>
            <w:r>
              <w:t>4</w:t>
            </w:r>
          </w:p>
        </w:tc>
        <w:tc>
          <w:tcPr>
            <w:tcW w:w="3457" w:type="dxa"/>
          </w:tcPr>
          <w:p w14:paraId="0DEF544C" w14:textId="33820AE9" w:rsidR="008B4660" w:rsidRPr="00A40070" w:rsidRDefault="002A589D" w:rsidP="00312716">
            <w:pPr>
              <w:pStyle w:val="TextoTablas"/>
            </w:pPr>
            <w:r w:rsidRPr="002A589D">
              <w:t>Educación integral e integrada para la promoción del desarrollo humano, la calidad de vida y el desarrollo sostenible.</w:t>
            </w:r>
          </w:p>
        </w:tc>
        <w:tc>
          <w:tcPr>
            <w:tcW w:w="3305" w:type="dxa"/>
          </w:tcPr>
          <w:p w14:paraId="5BD84067" w14:textId="2B0E8542" w:rsidR="002A589D" w:rsidRDefault="002A589D" w:rsidP="00312716">
            <w:pPr>
              <w:pStyle w:val="TextoTablas"/>
            </w:pPr>
            <w:r>
              <w:t>4.1. Diseño e implementación de procesos de información y herramientas de educación y comunicación.</w:t>
            </w:r>
          </w:p>
          <w:p w14:paraId="2C1DB090" w14:textId="11A475AA" w:rsidR="002A589D" w:rsidRDefault="002A589D" w:rsidP="00312716">
            <w:pPr>
              <w:pStyle w:val="TextoTablas"/>
            </w:pPr>
            <w:r>
              <w:t>4.2. Coordinación de acciones sectoriales e intersectoriales orientadas a generar procesos de formación.</w:t>
            </w:r>
          </w:p>
          <w:p w14:paraId="3181AFC4" w14:textId="33DAD1AF" w:rsidR="008B4660" w:rsidRPr="00FA7F1A" w:rsidRDefault="002A589D" w:rsidP="00312716">
            <w:pPr>
              <w:pStyle w:val="TextoTablas"/>
            </w:pPr>
            <w:r>
              <w:t>4.3. Fortalecimiento de capacidades institucionales para el desarrollo de procesos formativos.</w:t>
            </w:r>
          </w:p>
        </w:tc>
      </w:tr>
      <w:tr w:rsidR="008B4660" w14:paraId="6D70D29F"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6AB8F8" w14:textId="6CAAEF54" w:rsidR="008B4660" w:rsidRPr="00FA7F1A" w:rsidRDefault="002A589D" w:rsidP="00312716">
            <w:pPr>
              <w:pStyle w:val="TextoTablas"/>
            </w:pPr>
            <w:r>
              <w:t>5</w:t>
            </w:r>
          </w:p>
        </w:tc>
        <w:tc>
          <w:tcPr>
            <w:tcW w:w="3457" w:type="dxa"/>
          </w:tcPr>
          <w:p w14:paraId="7846EAFE" w14:textId="659A9F17" w:rsidR="008B4660" w:rsidRPr="00FA7F1A" w:rsidRDefault="00BC002E" w:rsidP="00312716">
            <w:pPr>
              <w:pStyle w:val="TextoTablas"/>
            </w:pPr>
            <w:r w:rsidRPr="00BC002E">
              <w:t>Participación social y comunitaria para el desarrollo humano, la calidad de vida y el desarrollo sostenible.</w:t>
            </w:r>
          </w:p>
        </w:tc>
        <w:tc>
          <w:tcPr>
            <w:tcW w:w="3305" w:type="dxa"/>
          </w:tcPr>
          <w:p w14:paraId="511F5FC0" w14:textId="7CC2D76A" w:rsidR="00BC002E" w:rsidRDefault="00BC002E" w:rsidP="00312716">
            <w:pPr>
              <w:pStyle w:val="TextoTablas"/>
            </w:pPr>
            <w:r>
              <w:t>5.1. Fortalecimiento de capacidades individuales, colectivas, institucionales para el ejercicio de la ciudadanía.</w:t>
            </w:r>
          </w:p>
          <w:p w14:paraId="6383E24F" w14:textId="74584754" w:rsidR="00BC002E" w:rsidRDefault="00BC002E" w:rsidP="00312716">
            <w:pPr>
              <w:pStyle w:val="TextoTablas"/>
            </w:pPr>
            <w:r>
              <w:t>5.2. Gestión para el fortalecimiento de la participación social en los 31 espacios y mecanismos establecidos.</w:t>
            </w:r>
          </w:p>
          <w:p w14:paraId="53B1F780" w14:textId="3BCF1FE8" w:rsidR="008B4660" w:rsidRPr="00FA7F1A" w:rsidRDefault="00BC002E" w:rsidP="00312716">
            <w:pPr>
              <w:pStyle w:val="TextoTablas"/>
            </w:pPr>
            <w:r>
              <w:t>5.3. Conformación y/o fortalecimiento de redes o grupos de gestión para la movilización y el control social.</w:t>
            </w:r>
          </w:p>
        </w:tc>
      </w:tr>
      <w:tr w:rsidR="008B4660" w14:paraId="3B143CC8" w14:textId="77777777" w:rsidTr="00630315">
        <w:trPr>
          <w:jc w:val="center"/>
        </w:trPr>
        <w:tc>
          <w:tcPr>
            <w:tcW w:w="3200" w:type="dxa"/>
          </w:tcPr>
          <w:p w14:paraId="1C4D17E6" w14:textId="1407EA1D" w:rsidR="008B4660" w:rsidRPr="00E01D09" w:rsidRDefault="00BC002E" w:rsidP="00312716">
            <w:pPr>
              <w:pStyle w:val="TextoTablas"/>
            </w:pPr>
            <w:r>
              <w:t>6</w:t>
            </w:r>
          </w:p>
        </w:tc>
        <w:tc>
          <w:tcPr>
            <w:tcW w:w="3457" w:type="dxa"/>
          </w:tcPr>
          <w:p w14:paraId="549A8907" w14:textId="63DF593B" w:rsidR="008B4660" w:rsidRPr="00E01D09" w:rsidRDefault="00BC002E" w:rsidP="00312716">
            <w:pPr>
              <w:pStyle w:val="TextoTablas"/>
            </w:pPr>
            <w:r w:rsidRPr="00BC002E">
              <w:t>Gestión del conocimiento para la promoción del desarrollo humano, la calidad de vida y desarrollo sostenible.</w:t>
            </w:r>
          </w:p>
        </w:tc>
        <w:tc>
          <w:tcPr>
            <w:tcW w:w="3305" w:type="dxa"/>
          </w:tcPr>
          <w:p w14:paraId="6249668F" w14:textId="1A91A232" w:rsidR="00BC002E" w:rsidRDefault="00BC002E" w:rsidP="00312716">
            <w:pPr>
              <w:pStyle w:val="TextoTablas"/>
            </w:pPr>
            <w:r>
              <w:t xml:space="preserve">6.1. Articulación con sectores y actores públicos, privados, académicos, </w:t>
            </w:r>
            <w:proofErr w:type="spellStart"/>
            <w:r>
              <w:t>ONGs</w:t>
            </w:r>
            <w:proofErr w:type="spellEnd"/>
            <w:r>
              <w:t xml:space="preserve"> y comunitarios para la difusión, gestión y/o construcción del conocimiento.</w:t>
            </w:r>
          </w:p>
          <w:p w14:paraId="068D503A" w14:textId="345C4E95" w:rsidR="00BC002E" w:rsidRDefault="00BC002E" w:rsidP="00312716">
            <w:pPr>
              <w:pStyle w:val="TextoTablas"/>
            </w:pPr>
            <w:r>
              <w:t>6.2. Sistematización y apropiación de conocimientos enmarcados en los principios de la investigación social.</w:t>
            </w:r>
          </w:p>
          <w:p w14:paraId="4787AD68" w14:textId="204F99F4" w:rsidR="008B4660" w:rsidRPr="00E01D09" w:rsidRDefault="00BC002E" w:rsidP="00312716">
            <w:pPr>
              <w:pStyle w:val="TextoTablas"/>
            </w:pPr>
            <w:r>
              <w:t>6.3. Investigación e innovación social.</w:t>
            </w:r>
          </w:p>
        </w:tc>
      </w:tr>
    </w:tbl>
    <w:p w14:paraId="1D95B396" w14:textId="77777777" w:rsidR="003A41F4" w:rsidRPr="00312716" w:rsidRDefault="003A41F4" w:rsidP="00312716">
      <w:pPr>
        <w:jc w:val="center"/>
        <w:rPr>
          <w:sz w:val="20"/>
          <w:szCs w:val="20"/>
          <w:lang w:eastAsia="es-CO"/>
        </w:rPr>
      </w:pPr>
      <w:r w:rsidRPr="00312716">
        <w:rPr>
          <w:sz w:val="20"/>
          <w:szCs w:val="20"/>
          <w:lang w:eastAsia="es-CO"/>
        </w:rPr>
        <w:t xml:space="preserve">Nota. </w:t>
      </w:r>
      <w:proofErr w:type="spellStart"/>
      <w:r w:rsidRPr="00312716">
        <w:rPr>
          <w:sz w:val="20"/>
          <w:szCs w:val="20"/>
          <w:lang w:eastAsia="es-CO"/>
        </w:rPr>
        <w:t>MinSalud</w:t>
      </w:r>
      <w:proofErr w:type="spellEnd"/>
      <w:r w:rsidRPr="00312716">
        <w:rPr>
          <w:sz w:val="20"/>
          <w:szCs w:val="20"/>
          <w:lang w:eastAsia="es-CO"/>
        </w:rPr>
        <w:t xml:space="preserve"> (2016).</w:t>
      </w:r>
    </w:p>
    <w:p w14:paraId="3F407D56" w14:textId="253A48B4" w:rsidR="009E75E5" w:rsidRPr="00E86B86" w:rsidRDefault="009E75E5" w:rsidP="009E75E5">
      <w:pPr>
        <w:jc w:val="center"/>
        <w:rPr>
          <w:b/>
          <w:bCs/>
          <w:lang w:eastAsia="es-CO"/>
        </w:rPr>
      </w:pPr>
      <w:r w:rsidRPr="009E75E5">
        <w:rPr>
          <w:b/>
          <w:bCs/>
          <w:lang w:eastAsia="es-CO"/>
        </w:rPr>
        <w:t>Componentes de los entornos saludables</w:t>
      </w:r>
    </w:p>
    <w:p w14:paraId="28152E1A" w14:textId="3362C3C5" w:rsidR="009E75E5" w:rsidRPr="00E86B86" w:rsidRDefault="009E75E5" w:rsidP="009E75E5">
      <w:pPr>
        <w:jc w:val="center"/>
        <w:rPr>
          <w:lang w:eastAsia="es-CO"/>
        </w:rPr>
      </w:pPr>
      <w:r w:rsidRPr="009E75E5">
        <w:rPr>
          <w:lang w:eastAsia="es-CO"/>
        </w:rPr>
        <w:t>En el video “Componentes de los entornos saludables”, se describen cada uno de los componentes de manera concreta, con sus principales características</w:t>
      </w:r>
      <w:r w:rsidRPr="00E86B86">
        <w:rPr>
          <w:lang w:eastAsia="es-CO"/>
        </w:rPr>
        <w:t>.</w:t>
      </w:r>
    </w:p>
    <w:p w14:paraId="1438493A" w14:textId="21D1DD98" w:rsidR="003A41F4" w:rsidRDefault="00000000" w:rsidP="00312716">
      <w:pPr>
        <w:jc w:val="center"/>
        <w:rPr>
          <w:lang w:eastAsia="es-CO"/>
        </w:rPr>
      </w:pPr>
      <w:hyperlink r:id="rId14" w:history="1">
        <w:r w:rsidR="009E75E5" w:rsidRPr="009E75E5">
          <w:rPr>
            <w:rStyle w:val="Hipervnculo"/>
            <w:b/>
          </w:rPr>
          <w:t>Enlace del video</w:t>
        </w:r>
      </w:hyperlink>
    </w:p>
    <w:p w14:paraId="797D8D6A" w14:textId="77777777" w:rsidR="003A41F4" w:rsidRDefault="003A41F4" w:rsidP="003A41F4">
      <w:pPr>
        <w:rPr>
          <w:lang w:eastAsia="es-CO"/>
        </w:rPr>
      </w:pPr>
      <w:r>
        <w:rPr>
          <w:lang w:eastAsia="es-CO"/>
        </w:rPr>
        <w:t>Para la implementación de cada una de las líneas de acción, se hace necesario conocer los espacios definidos, los procesos y las actividades que se requieren dentro de cada componente, para permitir la operación de los entornos.</w:t>
      </w:r>
    </w:p>
    <w:p w14:paraId="12F8A22B" w14:textId="1AB654A2" w:rsidR="009E75E5" w:rsidRPr="00E86B86" w:rsidRDefault="009E75E5" w:rsidP="009E75E5">
      <w:pPr>
        <w:jc w:val="center"/>
        <w:rPr>
          <w:b/>
          <w:bCs/>
          <w:lang w:eastAsia="es-CO"/>
        </w:rPr>
      </w:pPr>
      <w:r w:rsidRPr="009E75E5">
        <w:rPr>
          <w:b/>
          <w:bCs/>
          <w:lang w:eastAsia="es-CO"/>
        </w:rPr>
        <w:t>Lineamiento</w:t>
      </w:r>
      <w:r w:rsidR="00251549">
        <w:rPr>
          <w:b/>
          <w:bCs/>
          <w:lang w:eastAsia="es-CO"/>
        </w:rPr>
        <w:t>s Nacionales de Entornos</w:t>
      </w:r>
    </w:p>
    <w:p w14:paraId="677203BE" w14:textId="122BC9F9" w:rsidR="009E75E5" w:rsidRPr="00E86B86" w:rsidRDefault="009E75E5" w:rsidP="009E75E5">
      <w:pPr>
        <w:jc w:val="center"/>
        <w:rPr>
          <w:lang w:eastAsia="es-CO"/>
        </w:rPr>
      </w:pPr>
      <w:r w:rsidRPr="009E75E5">
        <w:rPr>
          <w:lang w:eastAsia="es-CO"/>
        </w:rPr>
        <w:t>En el siguiente documento suministrado por el Ministerio de Salud, en su página 25, está dispuesta esta información de manera detallada, revísela con detalle</w:t>
      </w:r>
      <w:r w:rsidRPr="00E86B86">
        <w:rPr>
          <w:lang w:eastAsia="es-CO"/>
        </w:rPr>
        <w:t>.</w:t>
      </w:r>
    </w:p>
    <w:p w14:paraId="60A71A23" w14:textId="0D080F79" w:rsidR="003A41F4" w:rsidRDefault="00000000" w:rsidP="009E75E5">
      <w:pPr>
        <w:jc w:val="center"/>
        <w:rPr>
          <w:lang w:eastAsia="es-CO"/>
        </w:rPr>
      </w:pPr>
      <w:hyperlink r:id="rId15" w:history="1">
        <w:r w:rsidR="009E75E5" w:rsidRPr="009E75E5">
          <w:rPr>
            <w:rStyle w:val="Hipervnculo"/>
            <w:b/>
          </w:rPr>
          <w:t>Enlace del documento</w:t>
        </w:r>
      </w:hyperlink>
    </w:p>
    <w:p w14:paraId="542DCBE4" w14:textId="77777777" w:rsidR="00F5746F" w:rsidRPr="0084616F" w:rsidRDefault="00F5746F" w:rsidP="00312716">
      <w:pPr>
        <w:ind w:firstLine="0"/>
        <w:rPr>
          <w:lang w:val="es-ES_tradnl" w:eastAsia="es-CO"/>
        </w:rPr>
      </w:pPr>
    </w:p>
    <w:p w14:paraId="15DC18AC" w14:textId="1502A321" w:rsidR="000E752C" w:rsidRPr="0084616F" w:rsidRDefault="004560D7" w:rsidP="000E752C">
      <w:pPr>
        <w:pStyle w:val="Ttulo1"/>
        <w:rPr>
          <w:lang w:val="es-ES_tradnl"/>
        </w:rPr>
      </w:pPr>
      <w:bookmarkStart w:id="2" w:name="_Toc143596650"/>
      <w:r w:rsidRPr="004560D7">
        <w:rPr>
          <w:lang w:val="es-ES_tradnl"/>
        </w:rPr>
        <w:t>Herramientas para la implementación</w:t>
      </w:r>
      <w:bookmarkEnd w:id="2"/>
      <w:r w:rsidR="00885EB5" w:rsidRPr="0084616F">
        <w:rPr>
          <w:lang w:val="es-ES_tradnl"/>
        </w:rPr>
        <w:t xml:space="preserve"> </w:t>
      </w:r>
    </w:p>
    <w:p w14:paraId="1CAAB626" w14:textId="0B2EE095" w:rsidR="004560D7" w:rsidRPr="004560D7" w:rsidRDefault="004560D7" w:rsidP="00312716">
      <w:pPr>
        <w:rPr>
          <w:lang w:val="es-ES_tradnl" w:eastAsia="es-CO"/>
        </w:rPr>
      </w:pPr>
      <w:r w:rsidRPr="004560D7">
        <w:rPr>
          <w:lang w:val="es-ES_tradnl" w:eastAsia="es-CO"/>
        </w:rPr>
        <w:t>La estrategia general de entornos saludables requiere de herramientas que contribuyan con la implementación de la operación de los entornos. A continuación, comprenderá en qué consisten estas herramientas:</w:t>
      </w:r>
    </w:p>
    <w:p w14:paraId="3E8CDEC9" w14:textId="2B8D3143" w:rsidR="004560D7" w:rsidRPr="00F97DDD" w:rsidRDefault="004560D7" w:rsidP="004560D7">
      <w:pPr>
        <w:pStyle w:val="Video"/>
        <w:rPr>
          <w:lang w:eastAsia="es-CO"/>
        </w:rPr>
      </w:pPr>
      <w:r w:rsidRPr="004560D7">
        <w:rPr>
          <w:lang w:eastAsia="es-CO"/>
        </w:rPr>
        <w:t>Herramientas para la implementación</w:t>
      </w:r>
    </w:p>
    <w:p w14:paraId="3D4B9604" w14:textId="3AC47527" w:rsidR="004560D7" w:rsidRPr="00F97DDD" w:rsidRDefault="00312716" w:rsidP="00312716">
      <w:pPr>
        <w:ind w:left="567" w:firstLine="0"/>
        <w:rPr>
          <w:lang w:eastAsia="es-CO"/>
        </w:rPr>
      </w:pPr>
      <w:r>
        <w:rPr>
          <w:noProof/>
          <w:lang w:eastAsia="es-CO"/>
        </w:rPr>
        <w:drawing>
          <wp:inline distT="0" distB="0" distL="0" distR="0" wp14:anchorId="779485FC" wp14:editId="78135C51">
            <wp:extent cx="5882640" cy="3308985"/>
            <wp:effectExtent l="0" t="0" r="3810" b="5715"/>
            <wp:docPr id="183573599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5998" name="Imagen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764" cy="3316367"/>
                    </a:xfrm>
                    <a:prstGeom prst="rect">
                      <a:avLst/>
                    </a:prstGeom>
                    <a:noFill/>
                  </pic:spPr>
                </pic:pic>
              </a:graphicData>
            </a:graphic>
          </wp:inline>
        </w:drawing>
      </w:r>
    </w:p>
    <w:p w14:paraId="17C6FEDB" w14:textId="774A8ABC" w:rsidR="004560D7" w:rsidRPr="00F97DDD" w:rsidRDefault="00000000" w:rsidP="004560D7">
      <w:pPr>
        <w:ind w:firstLine="0"/>
        <w:jc w:val="center"/>
        <w:rPr>
          <w:b/>
          <w:bCs/>
          <w:i/>
          <w:iCs/>
          <w:color w:val="auto"/>
        </w:rPr>
      </w:pPr>
      <w:hyperlink r:id="rId17" w:history="1">
        <w:r w:rsidR="004560D7"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560D7" w:rsidRPr="00F97DDD" w14:paraId="56EA3DF8" w14:textId="77777777" w:rsidTr="000446CB">
        <w:tc>
          <w:tcPr>
            <w:tcW w:w="9962" w:type="dxa"/>
          </w:tcPr>
          <w:p w14:paraId="482BE483" w14:textId="707F7233" w:rsidR="004560D7" w:rsidRPr="00F97DDD" w:rsidRDefault="004560D7" w:rsidP="000446CB">
            <w:pPr>
              <w:ind w:firstLine="0"/>
              <w:jc w:val="center"/>
              <w:rPr>
                <w:b/>
              </w:rPr>
            </w:pPr>
            <w:r w:rsidRPr="00F97DDD">
              <w:rPr>
                <w:b/>
              </w:rPr>
              <w:t xml:space="preserve">Síntesis del video: </w:t>
            </w:r>
            <w:r>
              <w:rPr>
                <w:b/>
              </w:rPr>
              <w:t>h</w:t>
            </w:r>
            <w:r w:rsidRPr="004560D7">
              <w:rPr>
                <w:b/>
              </w:rPr>
              <w:t>erramientas para la implementación</w:t>
            </w:r>
          </w:p>
        </w:tc>
      </w:tr>
      <w:tr w:rsidR="004560D7" w:rsidRPr="00F97DDD" w14:paraId="6F8145FF" w14:textId="77777777" w:rsidTr="000446CB">
        <w:tc>
          <w:tcPr>
            <w:tcW w:w="9962" w:type="dxa"/>
          </w:tcPr>
          <w:p w14:paraId="4CD999DC" w14:textId="77777777" w:rsidR="004560D7" w:rsidRDefault="004560D7" w:rsidP="004560D7">
            <w:pPr>
              <w:rPr>
                <w:lang w:val="es-ES_tradnl"/>
              </w:rPr>
            </w:pPr>
            <w:r w:rsidRPr="004560D7">
              <w:rPr>
                <w:lang w:val="es-ES_tradnl"/>
              </w:rPr>
              <w:t>Las herramientas son instrumentos de evaluación de las diferentes condiciones, dependiendo de la operación del entorno, cuyo objetivo es establecer las principales necesidades de intervención,</w:t>
            </w:r>
            <w:r>
              <w:rPr>
                <w:lang w:val="es-ES_tradnl"/>
              </w:rPr>
              <w:t xml:space="preserve"> </w:t>
            </w:r>
            <w:r w:rsidRPr="004560D7">
              <w:rPr>
                <w:lang w:val="es-ES_tradnl"/>
              </w:rPr>
              <w:t>identificar las más vulnerables y priorizar las estrategias de intervención encaminadas a su mejoramiento,</w:t>
            </w:r>
            <w:r>
              <w:rPr>
                <w:lang w:val="es-ES_tradnl"/>
              </w:rPr>
              <w:t xml:space="preserve"> </w:t>
            </w:r>
            <w:r w:rsidRPr="004560D7">
              <w:rPr>
                <w:lang w:val="es-ES_tradnl"/>
              </w:rPr>
              <w:t>para lograr alcanzar progresivamente mejores condiciones que permitan garantizar condiciones superiores de salud, calidad de vida y bienestar de las personas que las habitan.</w:t>
            </w:r>
            <w:r w:rsidRPr="00B12B7A">
              <w:rPr>
                <w:lang w:val="es-ES_tradnl"/>
              </w:rPr>
              <w:t xml:space="preserve"> </w:t>
            </w:r>
          </w:p>
          <w:p w14:paraId="3C624986" w14:textId="77777777" w:rsidR="004560D7" w:rsidRPr="004560D7" w:rsidRDefault="004560D7" w:rsidP="004560D7">
            <w:pPr>
              <w:rPr>
                <w:lang w:val="es-ES_tradnl"/>
              </w:rPr>
            </w:pPr>
            <w:r w:rsidRPr="004560D7">
              <w:rPr>
                <w:lang w:val="es-ES_tradnl"/>
              </w:rPr>
              <w:t xml:space="preserve">Las herramientas se caracterizan por su aplicación: </w:t>
            </w:r>
          </w:p>
          <w:p w14:paraId="4830F5DC" w14:textId="77777777" w:rsidR="004560D7" w:rsidRPr="004560D7" w:rsidRDefault="004560D7">
            <w:pPr>
              <w:pStyle w:val="Prrafodelista"/>
              <w:numPr>
                <w:ilvl w:val="0"/>
                <w:numId w:val="20"/>
              </w:numPr>
              <w:rPr>
                <w:lang w:val="es-ES_tradnl"/>
              </w:rPr>
            </w:pPr>
            <w:r w:rsidRPr="004560D7">
              <w:rPr>
                <w:lang w:val="es-ES_tradnl"/>
              </w:rPr>
              <w:t xml:space="preserve">Para la caracterización y el seguimiento.  </w:t>
            </w:r>
          </w:p>
          <w:p w14:paraId="4645B28A" w14:textId="3811F05A" w:rsidR="004560D7" w:rsidRPr="00F6297C" w:rsidRDefault="004560D7">
            <w:pPr>
              <w:pStyle w:val="Prrafodelista"/>
              <w:numPr>
                <w:ilvl w:val="0"/>
                <w:numId w:val="20"/>
              </w:numPr>
              <w:rPr>
                <w:lang w:val="es-ES_tradnl"/>
              </w:rPr>
            </w:pPr>
            <w:r w:rsidRPr="004560D7">
              <w:rPr>
                <w:lang w:val="es-ES_tradnl"/>
              </w:rPr>
              <w:t>Para acciones de mejoramiento.</w:t>
            </w:r>
          </w:p>
          <w:p w14:paraId="5FD92AF7" w14:textId="77777777" w:rsidR="004560D7" w:rsidRDefault="004560D7" w:rsidP="004560D7">
            <w:pPr>
              <w:rPr>
                <w:lang w:val="es-ES_tradnl"/>
              </w:rPr>
            </w:pPr>
            <w:r w:rsidRPr="004560D7">
              <w:rPr>
                <w:lang w:val="es-ES_tradnl"/>
              </w:rPr>
              <w:t>En conclusión, la estrategia de entornos saludables se vale de diferentes herramientas de evaluación que garantizan el seguimiento y monitoreo, para así poder implementar planes de mejora acordes con las necesidades de los individuos en cada uno de los escenarios en donde se desenvuelven,</w:t>
            </w:r>
            <w:r>
              <w:t xml:space="preserve"> </w:t>
            </w:r>
            <w:r w:rsidRPr="004560D7">
              <w:rPr>
                <w:lang w:val="es-ES_tradnl"/>
              </w:rPr>
              <w:t>de tal manera que en este apartado se contextualiza al aprendiz sobre la fundamentación necesaria para el manejo de las tres herramientas principales, las cuales se conocen como:</w:t>
            </w:r>
          </w:p>
          <w:p w14:paraId="3620C5D1" w14:textId="4604BAD4" w:rsidR="004560D7" w:rsidRPr="004560D7" w:rsidRDefault="004560D7">
            <w:pPr>
              <w:pStyle w:val="Prrafodelista"/>
              <w:numPr>
                <w:ilvl w:val="0"/>
                <w:numId w:val="21"/>
              </w:numPr>
              <w:rPr>
                <w:lang w:val="es-ES_tradnl"/>
              </w:rPr>
            </w:pPr>
            <w:r w:rsidRPr="004560D7">
              <w:rPr>
                <w:lang w:val="es-ES_tradnl"/>
              </w:rPr>
              <w:t>Herramientas de caracterización social y ambiental</w:t>
            </w:r>
            <w:r>
              <w:rPr>
                <w:lang w:val="es-ES_tradnl"/>
              </w:rPr>
              <w:t>.</w:t>
            </w:r>
          </w:p>
          <w:p w14:paraId="35675581" w14:textId="6D675270" w:rsidR="004560D7" w:rsidRPr="004560D7" w:rsidRDefault="004560D7">
            <w:pPr>
              <w:pStyle w:val="Prrafodelista"/>
              <w:numPr>
                <w:ilvl w:val="0"/>
                <w:numId w:val="21"/>
              </w:numPr>
              <w:rPr>
                <w:lang w:val="es-ES_tradnl"/>
              </w:rPr>
            </w:pPr>
            <w:r w:rsidRPr="004560D7">
              <w:rPr>
                <w:lang w:val="es-ES_tradnl"/>
              </w:rPr>
              <w:t>Herramientas de seguimiento</w:t>
            </w:r>
            <w:r>
              <w:rPr>
                <w:lang w:val="es-ES_tradnl"/>
              </w:rPr>
              <w:t>.</w:t>
            </w:r>
          </w:p>
          <w:p w14:paraId="59A48C20" w14:textId="34F9C780" w:rsidR="004560D7" w:rsidRPr="004560D7" w:rsidRDefault="004560D7">
            <w:pPr>
              <w:pStyle w:val="Prrafodelista"/>
              <w:numPr>
                <w:ilvl w:val="0"/>
                <w:numId w:val="21"/>
              </w:numPr>
              <w:rPr>
                <w:lang w:val="es-ES_tradnl"/>
              </w:rPr>
            </w:pPr>
            <w:r w:rsidRPr="004560D7">
              <w:rPr>
                <w:lang w:val="es-ES_tradnl"/>
              </w:rPr>
              <w:t>Herramientas educativas</w:t>
            </w:r>
            <w:r>
              <w:rPr>
                <w:lang w:val="es-ES_tradnl"/>
              </w:rPr>
              <w:t>.</w:t>
            </w:r>
          </w:p>
          <w:p w14:paraId="6C4D60A3" w14:textId="0722B26C" w:rsidR="004560D7" w:rsidRPr="004560D7" w:rsidRDefault="004560D7" w:rsidP="004560D7">
            <w:pPr>
              <w:rPr>
                <w:lang w:val="es-ES_tradnl"/>
              </w:rPr>
            </w:pPr>
            <w:r w:rsidRPr="004560D7">
              <w:rPr>
                <w:lang w:val="es-ES_tradnl"/>
              </w:rPr>
              <w:t>En la presente temática sobre herramientas para la implementación, se explicará cada una de estas, con la finalidad de poder realizar su aplicación o implementación.</w:t>
            </w:r>
          </w:p>
        </w:tc>
      </w:tr>
    </w:tbl>
    <w:p w14:paraId="5BF060F9" w14:textId="77777777" w:rsidR="004560D7" w:rsidRPr="004560D7" w:rsidRDefault="004560D7" w:rsidP="004560D7">
      <w:pPr>
        <w:rPr>
          <w:lang w:val="es-ES_tradnl" w:eastAsia="es-CO"/>
        </w:rPr>
      </w:pPr>
      <w:r w:rsidRPr="004560D7">
        <w:rPr>
          <w:lang w:val="es-ES_tradnl" w:eastAsia="es-CO"/>
        </w:rPr>
        <w:t>La estrategia de entornos saludables, a nivel nacional, ha venido desarrollando una serie de herramientas que los territorios están en libertad de adaptar y/o modificar, de acuerdo con las condiciones de la zona, teniendo en cuenta habilidades y competencias de las personas encargadas de aplicarlas y, si es el caso, que contribuyan con el desarrollo de nuevas herramientas que se ajusten a las condiciones del territorio o a implementar otras herramientas ya desarrolladas en periodos anteriores o zonas de otra entidad territorial.</w:t>
      </w:r>
    </w:p>
    <w:p w14:paraId="3805D64E" w14:textId="1C2BEBF9" w:rsidR="004560D7" w:rsidRPr="004560D7" w:rsidRDefault="004560D7" w:rsidP="00743D0F">
      <w:pPr>
        <w:pStyle w:val="Ttulo2"/>
      </w:pPr>
      <w:bookmarkStart w:id="3" w:name="_Toc143596651"/>
      <w:r w:rsidRPr="004560D7">
        <w:t>Herramientas para la caracterización social y ambiental</w:t>
      </w:r>
      <w:bookmarkEnd w:id="3"/>
    </w:p>
    <w:p w14:paraId="52FB38AA" w14:textId="77777777" w:rsidR="004560D7" w:rsidRPr="004560D7" w:rsidRDefault="004560D7" w:rsidP="004560D7">
      <w:pPr>
        <w:rPr>
          <w:lang w:val="es-ES_tradnl" w:eastAsia="es-CO"/>
        </w:rPr>
      </w:pPr>
      <w:r w:rsidRPr="004560D7">
        <w:rPr>
          <w:lang w:val="es-ES_tradnl" w:eastAsia="es-CO"/>
        </w:rPr>
        <w:t>Estas herramientas permiten reconocer, encausar y encaminar las situaciones ambientales, sociales, sanitarias y económicas de los entornos (escuela, hogar y lugar de trabajo). Una vez se identifican los problemas en el diagnóstico, se deberá establecer un plan a seguir, el cual debe contener:</w:t>
      </w:r>
    </w:p>
    <w:p w14:paraId="110CD1D7" w14:textId="77777777" w:rsidR="004560D7" w:rsidRPr="00743D0F" w:rsidRDefault="004560D7">
      <w:pPr>
        <w:pStyle w:val="Prrafodelista"/>
        <w:numPr>
          <w:ilvl w:val="0"/>
          <w:numId w:val="22"/>
        </w:numPr>
        <w:rPr>
          <w:lang w:val="es-ES_tradnl" w:eastAsia="es-CO"/>
        </w:rPr>
      </w:pPr>
      <w:r w:rsidRPr="00743D0F">
        <w:rPr>
          <w:lang w:val="es-ES_tradnl" w:eastAsia="es-CO"/>
        </w:rPr>
        <w:t>Nombre del componente.</w:t>
      </w:r>
    </w:p>
    <w:p w14:paraId="33DAF282" w14:textId="77777777" w:rsidR="004560D7" w:rsidRPr="00743D0F" w:rsidRDefault="004560D7">
      <w:pPr>
        <w:pStyle w:val="Prrafodelista"/>
        <w:numPr>
          <w:ilvl w:val="0"/>
          <w:numId w:val="22"/>
        </w:numPr>
        <w:rPr>
          <w:lang w:val="es-ES_tradnl" w:eastAsia="es-CO"/>
        </w:rPr>
      </w:pPr>
      <w:r w:rsidRPr="00743D0F">
        <w:rPr>
          <w:lang w:val="es-ES_tradnl" w:eastAsia="es-CO"/>
        </w:rPr>
        <w:t>La justificación.</w:t>
      </w:r>
    </w:p>
    <w:p w14:paraId="7196310D" w14:textId="77777777" w:rsidR="004560D7" w:rsidRPr="00743D0F" w:rsidRDefault="004560D7">
      <w:pPr>
        <w:pStyle w:val="Prrafodelista"/>
        <w:numPr>
          <w:ilvl w:val="0"/>
          <w:numId w:val="22"/>
        </w:numPr>
        <w:rPr>
          <w:lang w:val="es-ES_tradnl" w:eastAsia="es-CO"/>
        </w:rPr>
      </w:pPr>
      <w:r w:rsidRPr="00743D0F">
        <w:rPr>
          <w:lang w:val="es-ES_tradnl" w:eastAsia="es-CO"/>
        </w:rPr>
        <w:t>Los objetivos.</w:t>
      </w:r>
    </w:p>
    <w:p w14:paraId="29E4B909" w14:textId="77777777" w:rsidR="004560D7" w:rsidRPr="00743D0F" w:rsidRDefault="004560D7">
      <w:pPr>
        <w:pStyle w:val="Prrafodelista"/>
        <w:numPr>
          <w:ilvl w:val="0"/>
          <w:numId w:val="22"/>
        </w:numPr>
        <w:rPr>
          <w:lang w:val="es-ES_tradnl" w:eastAsia="es-CO"/>
        </w:rPr>
      </w:pPr>
      <w:r w:rsidRPr="00743D0F">
        <w:rPr>
          <w:lang w:val="es-ES_tradnl" w:eastAsia="es-CO"/>
        </w:rPr>
        <w:t>El cronograma.</w:t>
      </w:r>
    </w:p>
    <w:p w14:paraId="469B44BE" w14:textId="77777777" w:rsidR="004560D7" w:rsidRPr="00743D0F" w:rsidRDefault="004560D7">
      <w:pPr>
        <w:pStyle w:val="Prrafodelista"/>
        <w:numPr>
          <w:ilvl w:val="0"/>
          <w:numId w:val="22"/>
        </w:numPr>
        <w:rPr>
          <w:lang w:val="es-ES_tradnl" w:eastAsia="es-CO"/>
        </w:rPr>
      </w:pPr>
      <w:r w:rsidRPr="00743D0F">
        <w:rPr>
          <w:lang w:val="es-ES_tradnl" w:eastAsia="es-CO"/>
        </w:rPr>
        <w:t>El presupuesto.</w:t>
      </w:r>
    </w:p>
    <w:p w14:paraId="4DA908E3" w14:textId="77777777" w:rsidR="004560D7" w:rsidRPr="00743D0F" w:rsidRDefault="004560D7">
      <w:pPr>
        <w:pStyle w:val="Prrafodelista"/>
        <w:numPr>
          <w:ilvl w:val="0"/>
          <w:numId w:val="22"/>
        </w:numPr>
        <w:rPr>
          <w:lang w:val="es-ES_tradnl" w:eastAsia="es-CO"/>
        </w:rPr>
      </w:pPr>
      <w:r w:rsidRPr="00743D0F">
        <w:rPr>
          <w:lang w:val="es-ES_tradnl" w:eastAsia="es-CO"/>
        </w:rPr>
        <w:t>Los resultados que se esperan.</w:t>
      </w:r>
    </w:p>
    <w:p w14:paraId="68C6BA77" w14:textId="77777777" w:rsidR="004560D7" w:rsidRPr="00743D0F" w:rsidRDefault="004560D7">
      <w:pPr>
        <w:pStyle w:val="Prrafodelista"/>
        <w:numPr>
          <w:ilvl w:val="0"/>
          <w:numId w:val="22"/>
        </w:numPr>
        <w:rPr>
          <w:lang w:val="es-ES_tradnl" w:eastAsia="es-CO"/>
        </w:rPr>
      </w:pPr>
      <w:r w:rsidRPr="00743D0F">
        <w:rPr>
          <w:lang w:val="es-ES_tradnl" w:eastAsia="es-CO"/>
        </w:rPr>
        <w:t>Las actividades de Instituciones responsables.</w:t>
      </w:r>
    </w:p>
    <w:p w14:paraId="2AEC4471" w14:textId="77777777" w:rsidR="004560D7" w:rsidRPr="00743D0F" w:rsidRDefault="004560D7">
      <w:pPr>
        <w:pStyle w:val="Prrafodelista"/>
        <w:numPr>
          <w:ilvl w:val="0"/>
          <w:numId w:val="22"/>
        </w:numPr>
        <w:rPr>
          <w:lang w:val="es-ES_tradnl" w:eastAsia="es-CO"/>
        </w:rPr>
      </w:pPr>
      <w:r w:rsidRPr="00743D0F">
        <w:rPr>
          <w:lang w:val="es-ES_tradnl" w:eastAsia="es-CO"/>
        </w:rPr>
        <w:t>La medición del acierto del mismo.</w:t>
      </w:r>
    </w:p>
    <w:p w14:paraId="720BA742" w14:textId="2C583B8B" w:rsidR="0071000B" w:rsidRPr="00E86B86" w:rsidRDefault="00251549" w:rsidP="0071000B">
      <w:pPr>
        <w:jc w:val="center"/>
        <w:rPr>
          <w:b/>
          <w:bCs/>
          <w:lang w:eastAsia="es-CO"/>
        </w:rPr>
      </w:pPr>
      <w:r>
        <w:rPr>
          <w:b/>
          <w:bCs/>
          <w:lang w:eastAsia="es-CO"/>
        </w:rPr>
        <w:t>Manu</w:t>
      </w:r>
      <w:r w:rsidR="00FE2F5B">
        <w:rPr>
          <w:b/>
          <w:bCs/>
          <w:lang w:eastAsia="es-CO"/>
        </w:rPr>
        <w:t>a</w:t>
      </w:r>
      <w:r>
        <w:rPr>
          <w:b/>
          <w:bCs/>
          <w:lang w:eastAsia="es-CO"/>
        </w:rPr>
        <w:t>l de gestión territorial</w:t>
      </w:r>
    </w:p>
    <w:p w14:paraId="441C84FD" w14:textId="4ACA8868" w:rsidR="0071000B" w:rsidRPr="00E86B86" w:rsidRDefault="0071000B" w:rsidP="0071000B">
      <w:pPr>
        <w:jc w:val="center"/>
        <w:rPr>
          <w:lang w:eastAsia="es-CO"/>
        </w:rPr>
      </w:pPr>
      <w:r w:rsidRPr="0071000B">
        <w:rPr>
          <w:lang w:eastAsia="es-CO"/>
        </w:rPr>
        <w:t>En el siguiente enlace, en la página 110 del manual del sistema territorial, facilitado por el Ministerio de Salud y Protección Social, se visualiza el formato o esquema en el cual se debe registrar la información requerida para conocer los datos fuentes:</w:t>
      </w:r>
    </w:p>
    <w:p w14:paraId="05B98A15" w14:textId="0E717A89" w:rsidR="0071000B" w:rsidRPr="00251549" w:rsidRDefault="00251549" w:rsidP="00312716">
      <w:pPr>
        <w:jc w:val="center"/>
        <w:rPr>
          <w:rStyle w:val="Hipervnculo"/>
          <w:lang w:eastAsia="es-CO"/>
        </w:rPr>
      </w:pPr>
      <w:r>
        <w:rPr>
          <w:b/>
        </w:rPr>
        <w:fldChar w:fldCharType="begin"/>
      </w:r>
      <w:r>
        <w:rPr>
          <w:b/>
        </w:rPr>
        <w:instrText>HYPERLINK "https://www.minsalud.gov.co/sites/rid/Lists/BibliotecaDigital/RIDE/VS/PP/SA/manual-de-gestion-territorial-de-la-ees.pdf"</w:instrText>
      </w:r>
      <w:r>
        <w:rPr>
          <w:b/>
        </w:rPr>
      </w:r>
      <w:r>
        <w:rPr>
          <w:b/>
        </w:rPr>
        <w:fldChar w:fldCharType="separate"/>
      </w:r>
      <w:r w:rsidR="0071000B" w:rsidRPr="00251549">
        <w:rPr>
          <w:rStyle w:val="Hipervnculo"/>
          <w:b/>
        </w:rPr>
        <w:t>Enlace del documento</w:t>
      </w:r>
    </w:p>
    <w:p w14:paraId="591D45A5" w14:textId="247B2A7C" w:rsidR="004560D7" w:rsidRPr="004560D7" w:rsidRDefault="00251549" w:rsidP="004560D7">
      <w:pPr>
        <w:rPr>
          <w:lang w:val="es-ES_tradnl" w:eastAsia="es-CO"/>
        </w:rPr>
      </w:pPr>
      <w:r>
        <w:rPr>
          <w:b/>
        </w:rPr>
        <w:fldChar w:fldCharType="end"/>
      </w:r>
      <w:r w:rsidR="004560D7" w:rsidRPr="0071000B">
        <w:rPr>
          <w:b/>
          <w:bCs/>
          <w:lang w:val="es-ES_tradnl" w:eastAsia="es-CO"/>
        </w:rPr>
        <w:t>El programa de caracterización</w:t>
      </w:r>
      <w:r w:rsidR="004560D7" w:rsidRPr="004560D7">
        <w:rPr>
          <w:lang w:val="es-ES_tradnl" w:eastAsia="es-CO"/>
        </w:rPr>
        <w:t xml:space="preserve"> y seguimiento de las condiciones socioambientales y sanitarias de las viviendas en las regiones de interés debe contar con un </w:t>
      </w:r>
      <w:r w:rsidR="004560D7" w:rsidRPr="0071000B">
        <w:rPr>
          <w:b/>
          <w:bCs/>
          <w:lang w:val="es-ES_tradnl" w:eastAsia="es-CO"/>
        </w:rPr>
        <w:t>sistema para la caracterización</w:t>
      </w:r>
      <w:r w:rsidR="004560D7" w:rsidRPr="004560D7">
        <w:rPr>
          <w:lang w:val="es-ES_tradnl" w:eastAsia="es-CO"/>
        </w:rPr>
        <w:t xml:space="preserve"> a nivel comunitario. Es importante tener en cuenta que, si hay disponibilidad de recursos o existe una condición de salud o social, debe hacerse una </w:t>
      </w:r>
      <w:r w:rsidR="004560D7" w:rsidRPr="0071000B">
        <w:rPr>
          <w:b/>
          <w:bCs/>
          <w:lang w:val="es-ES_tradnl" w:eastAsia="es-CO"/>
        </w:rPr>
        <w:t>caracterización</w:t>
      </w:r>
      <w:r w:rsidR="004560D7" w:rsidRPr="004560D7">
        <w:rPr>
          <w:lang w:val="es-ES_tradnl" w:eastAsia="es-CO"/>
        </w:rPr>
        <w:t xml:space="preserve"> más precisa.</w:t>
      </w:r>
    </w:p>
    <w:p w14:paraId="1E04B680" w14:textId="77777777" w:rsidR="004560D7" w:rsidRPr="004560D7" w:rsidRDefault="004560D7" w:rsidP="004560D7">
      <w:pPr>
        <w:rPr>
          <w:lang w:val="es-ES_tradnl" w:eastAsia="es-CO"/>
        </w:rPr>
      </w:pPr>
      <w:r w:rsidRPr="004560D7">
        <w:rPr>
          <w:lang w:val="es-ES_tradnl" w:eastAsia="es-CO"/>
        </w:rPr>
        <w:t xml:space="preserve">En cuanto a las situaciones socioambientales y sanitarias de las escuelas, el programa de </w:t>
      </w:r>
      <w:r w:rsidRPr="0071000B">
        <w:rPr>
          <w:b/>
          <w:bCs/>
          <w:lang w:val="es-ES_tradnl" w:eastAsia="es-CO"/>
        </w:rPr>
        <w:t>caracterización</w:t>
      </w:r>
      <w:r w:rsidRPr="004560D7">
        <w:rPr>
          <w:lang w:val="es-ES_tradnl" w:eastAsia="es-CO"/>
        </w:rPr>
        <w:t xml:space="preserve"> y seguimiento, preferentemente, debe contar con </w:t>
      </w:r>
      <w:r w:rsidRPr="0071000B">
        <w:rPr>
          <w:b/>
          <w:bCs/>
          <w:lang w:val="es-ES_tradnl" w:eastAsia="es-CO"/>
        </w:rPr>
        <w:t>caracterización</w:t>
      </w:r>
      <w:r w:rsidRPr="004560D7">
        <w:rPr>
          <w:lang w:val="es-ES_tradnl" w:eastAsia="es-CO"/>
        </w:rPr>
        <w:t xml:space="preserve"> a nivel de la institución. Ahora bien, para el uso de las condiciones socioambientales en el trabajo, se aconseja un tipo de medición y seguimiento de las condiciones de salud y de trabajo de los sujetos que laboran de manera informal en situación de fragilidad priorizada en la región.</w:t>
      </w:r>
    </w:p>
    <w:p w14:paraId="12BA3F26" w14:textId="77777777" w:rsidR="00251549" w:rsidRDefault="00251549" w:rsidP="0071000B">
      <w:pPr>
        <w:jc w:val="center"/>
        <w:rPr>
          <w:b/>
          <w:bCs/>
          <w:lang w:eastAsia="es-CO"/>
        </w:rPr>
      </w:pPr>
      <w:r w:rsidRPr="00251549">
        <w:rPr>
          <w:b/>
          <w:bCs/>
          <w:lang w:eastAsia="es-CO"/>
        </w:rPr>
        <w:t>Herramientas para caracterización y seguimiento de las condiciones socio-ambientales y sanitarias de los entornos</w:t>
      </w:r>
    </w:p>
    <w:p w14:paraId="519673F4" w14:textId="5034C018" w:rsidR="0071000B" w:rsidRPr="00E86B86" w:rsidRDefault="0071000B" w:rsidP="0071000B">
      <w:pPr>
        <w:jc w:val="center"/>
        <w:rPr>
          <w:lang w:eastAsia="es-CO"/>
        </w:rPr>
      </w:pPr>
      <w:r w:rsidRPr="0071000B">
        <w:rPr>
          <w:lang w:eastAsia="es-CO"/>
        </w:rPr>
        <w:t>En el siguiente documento, encuentra información sobre las herramientas a aplicar para la caracterización y seguimiento, teniendo en cuenta las condiciones socioambientales y sanitarias:</w:t>
      </w:r>
    </w:p>
    <w:p w14:paraId="46FF4229" w14:textId="611AF26F" w:rsidR="00251549" w:rsidRPr="00F6297C" w:rsidRDefault="00000000" w:rsidP="00F6297C">
      <w:pPr>
        <w:jc w:val="center"/>
        <w:rPr>
          <w:b/>
          <w:color w:val="1F3864" w:themeColor="accent1" w:themeShade="80"/>
          <w:u w:val="single"/>
        </w:rPr>
      </w:pPr>
      <w:hyperlink r:id="rId18" w:history="1">
        <w:r w:rsidR="0071000B" w:rsidRPr="0071000B">
          <w:rPr>
            <w:rStyle w:val="Hipervnculo"/>
            <w:b/>
          </w:rPr>
          <w:t>Enlace del documento</w:t>
        </w:r>
      </w:hyperlink>
    </w:p>
    <w:p w14:paraId="0EFD9DFB" w14:textId="6E9A3A51" w:rsidR="0071000B" w:rsidRPr="00E86B86" w:rsidRDefault="0071000B" w:rsidP="0071000B">
      <w:pPr>
        <w:jc w:val="center"/>
        <w:rPr>
          <w:b/>
          <w:bCs/>
          <w:lang w:eastAsia="es-CO"/>
        </w:rPr>
      </w:pPr>
      <w:r w:rsidRPr="0071000B">
        <w:rPr>
          <w:b/>
          <w:bCs/>
          <w:lang w:eastAsia="es-CO"/>
        </w:rPr>
        <w:t>Documento con información para la caracterización social y ambiental de las estrategias de entornos saludables</w:t>
      </w:r>
    </w:p>
    <w:p w14:paraId="32A24DF9" w14:textId="75020641" w:rsidR="0071000B" w:rsidRPr="00E86B86" w:rsidRDefault="0071000B" w:rsidP="0071000B">
      <w:pPr>
        <w:jc w:val="center"/>
        <w:rPr>
          <w:lang w:eastAsia="es-CO"/>
        </w:rPr>
      </w:pPr>
      <w:r w:rsidRPr="0071000B">
        <w:rPr>
          <w:lang w:eastAsia="es-CO"/>
        </w:rPr>
        <w:t>El siguiente documento de consulta orienta sobre la descripción de los aspectos generales que se deben tener en cuenta para el desarrollo de las fichas de caracterización dependiendo del tipo de entorno:</w:t>
      </w:r>
    </w:p>
    <w:p w14:paraId="6B703411" w14:textId="2DC92BD7" w:rsidR="004560D7" w:rsidRPr="004560D7" w:rsidRDefault="00000000" w:rsidP="0071000B">
      <w:pPr>
        <w:jc w:val="center"/>
        <w:rPr>
          <w:lang w:val="es-ES_tradnl" w:eastAsia="es-CO"/>
        </w:rPr>
      </w:pPr>
      <w:hyperlink r:id="rId19" w:history="1">
        <w:r w:rsidR="0071000B" w:rsidRPr="0071000B">
          <w:rPr>
            <w:rStyle w:val="Hipervnculo"/>
            <w:b/>
          </w:rPr>
          <w:t>Enlace del documento</w:t>
        </w:r>
      </w:hyperlink>
    </w:p>
    <w:p w14:paraId="4A8A5E9F" w14:textId="53DE5E3F" w:rsidR="004560D7" w:rsidRPr="004560D7" w:rsidRDefault="004560D7" w:rsidP="002C494E">
      <w:pPr>
        <w:pStyle w:val="Ttulo2"/>
      </w:pPr>
      <w:bookmarkStart w:id="4" w:name="_Toc143596652"/>
      <w:r w:rsidRPr="004560D7">
        <w:t>Herramientas para el seguimiento</w:t>
      </w:r>
      <w:bookmarkEnd w:id="4"/>
    </w:p>
    <w:p w14:paraId="395CC9B6" w14:textId="77777777" w:rsidR="004560D7" w:rsidRPr="004560D7" w:rsidRDefault="004560D7" w:rsidP="004560D7">
      <w:pPr>
        <w:rPr>
          <w:lang w:val="es-ES_tradnl" w:eastAsia="es-CO"/>
        </w:rPr>
      </w:pPr>
      <w:r w:rsidRPr="004560D7">
        <w:rPr>
          <w:lang w:val="es-ES_tradnl" w:eastAsia="es-CO"/>
        </w:rPr>
        <w:t>Para la implementación de seguimiento y evaluación, se deben definir indicadores para la medición de los resultados, de las acciones o de las actividades establecidas. Se hace importante la formulación de indicadores de gestión, de formulación, de insumo, de productos, y de resultados, que sean de carácter cuantitativo o cualitativo; asimismo, se deben establecer los responsables y fuentes de donde se va a obtener la información para el seguimiento del avance.</w:t>
      </w:r>
    </w:p>
    <w:p w14:paraId="6D86C938" w14:textId="77777777" w:rsidR="004560D7" w:rsidRPr="004560D7" w:rsidRDefault="004560D7" w:rsidP="004560D7">
      <w:pPr>
        <w:rPr>
          <w:lang w:val="es-ES_tradnl" w:eastAsia="es-CO"/>
        </w:rPr>
      </w:pPr>
      <w:r w:rsidRPr="004560D7">
        <w:rPr>
          <w:lang w:val="es-ES_tradnl" w:eastAsia="es-CO"/>
        </w:rPr>
        <w:t>Si se requiere información precisa de los entornos en los cuales se debe actuar, se deben usar herramientas de caracterización y seguimiento que determinen los siguientes tópicos:</w:t>
      </w:r>
    </w:p>
    <w:p w14:paraId="13781ACF"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el hogar</w:t>
      </w:r>
      <w:r w:rsidR="002C494E">
        <w:rPr>
          <w:b/>
          <w:bCs/>
          <w:lang w:val="es-ES_tradnl" w:eastAsia="es-CO"/>
        </w:rPr>
        <w:t>:</w:t>
      </w:r>
    </w:p>
    <w:p w14:paraId="3BA272ED" w14:textId="37E2D0FC" w:rsidR="004560D7" w:rsidRPr="002C494E" w:rsidRDefault="004560D7">
      <w:pPr>
        <w:pStyle w:val="Prrafodelista"/>
        <w:numPr>
          <w:ilvl w:val="0"/>
          <w:numId w:val="24"/>
        </w:numPr>
        <w:rPr>
          <w:b/>
          <w:bCs/>
          <w:lang w:val="es-ES_tradnl" w:eastAsia="es-CO"/>
        </w:rPr>
      </w:pPr>
      <w:r w:rsidRPr="002C494E">
        <w:rPr>
          <w:lang w:val="es-ES_tradnl" w:eastAsia="es-CO"/>
        </w:rPr>
        <w:t>Estructura dinámica y familiar.</w:t>
      </w:r>
    </w:p>
    <w:p w14:paraId="621FBDE5" w14:textId="77777777" w:rsidR="004560D7" w:rsidRPr="002C494E" w:rsidRDefault="004560D7">
      <w:pPr>
        <w:pStyle w:val="Prrafodelista"/>
        <w:numPr>
          <w:ilvl w:val="0"/>
          <w:numId w:val="24"/>
        </w:numPr>
        <w:rPr>
          <w:lang w:val="es-ES_tradnl" w:eastAsia="es-CO"/>
        </w:rPr>
      </w:pPr>
      <w:r w:rsidRPr="002C494E">
        <w:rPr>
          <w:lang w:val="es-ES_tradnl" w:eastAsia="es-CO"/>
        </w:rPr>
        <w:t>Creencias, actitudes, prácticas de cuidado de la familia con sus integrantes.</w:t>
      </w:r>
    </w:p>
    <w:p w14:paraId="76C4E530" w14:textId="77777777" w:rsidR="004560D7" w:rsidRPr="002C494E" w:rsidRDefault="004560D7">
      <w:pPr>
        <w:pStyle w:val="Prrafodelista"/>
        <w:numPr>
          <w:ilvl w:val="0"/>
          <w:numId w:val="24"/>
        </w:numPr>
        <w:rPr>
          <w:lang w:val="es-ES_tradnl" w:eastAsia="es-CO"/>
        </w:rPr>
      </w:pPr>
      <w:r w:rsidRPr="002C494E">
        <w:rPr>
          <w:lang w:val="es-ES_tradnl" w:eastAsia="es-CO"/>
        </w:rPr>
        <w:t>Factores de riesgo o de protección social.</w:t>
      </w:r>
    </w:p>
    <w:p w14:paraId="7A994AF6" w14:textId="77777777" w:rsidR="004560D7" w:rsidRPr="002C494E" w:rsidRDefault="004560D7">
      <w:pPr>
        <w:pStyle w:val="Prrafodelista"/>
        <w:numPr>
          <w:ilvl w:val="0"/>
          <w:numId w:val="24"/>
        </w:numPr>
        <w:rPr>
          <w:lang w:val="es-ES_tradnl" w:eastAsia="es-CO"/>
        </w:rPr>
      </w:pPr>
      <w:r w:rsidRPr="002C494E">
        <w:rPr>
          <w:lang w:val="es-ES_tradnl" w:eastAsia="es-CO"/>
        </w:rPr>
        <w:t>Personas o sujetos de protección especial.</w:t>
      </w:r>
    </w:p>
    <w:p w14:paraId="65DDA831" w14:textId="77777777" w:rsidR="004560D7" w:rsidRPr="002C494E" w:rsidRDefault="004560D7">
      <w:pPr>
        <w:pStyle w:val="Prrafodelista"/>
        <w:numPr>
          <w:ilvl w:val="0"/>
          <w:numId w:val="24"/>
        </w:numPr>
        <w:rPr>
          <w:lang w:val="es-ES_tradnl" w:eastAsia="es-CO"/>
        </w:rPr>
      </w:pPr>
      <w:r w:rsidRPr="002C494E">
        <w:rPr>
          <w:lang w:val="es-ES_tradnl" w:eastAsia="es-CO"/>
        </w:rPr>
        <w:t>Condiciones sanitarias y ambientales de vivienda.</w:t>
      </w:r>
    </w:p>
    <w:p w14:paraId="55C06058"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lo educativo</w:t>
      </w:r>
      <w:r w:rsidR="002C494E">
        <w:rPr>
          <w:b/>
          <w:bCs/>
          <w:lang w:val="es-ES_tradnl" w:eastAsia="es-CO"/>
        </w:rPr>
        <w:t>:</w:t>
      </w:r>
    </w:p>
    <w:p w14:paraId="6F1E1984" w14:textId="375F1549" w:rsidR="002C494E" w:rsidRPr="002C494E" w:rsidRDefault="002C494E">
      <w:pPr>
        <w:pStyle w:val="Prrafodelista"/>
        <w:numPr>
          <w:ilvl w:val="0"/>
          <w:numId w:val="25"/>
        </w:numPr>
        <w:rPr>
          <w:b/>
          <w:bCs/>
          <w:lang w:val="es-ES_tradnl" w:eastAsia="es-CO"/>
        </w:rPr>
      </w:pPr>
      <w:r w:rsidRPr="002C494E">
        <w:rPr>
          <w:lang w:val="es-ES_tradnl" w:eastAsia="es-CO"/>
        </w:rPr>
        <w:t>Proyecto educativo institucional.</w:t>
      </w:r>
    </w:p>
    <w:p w14:paraId="70C5D24A" w14:textId="77777777" w:rsidR="002C494E" w:rsidRPr="002C494E" w:rsidRDefault="002C494E">
      <w:pPr>
        <w:pStyle w:val="Prrafodelista"/>
        <w:numPr>
          <w:ilvl w:val="0"/>
          <w:numId w:val="25"/>
        </w:numPr>
        <w:rPr>
          <w:lang w:val="es-ES_tradnl" w:eastAsia="es-CO"/>
        </w:rPr>
      </w:pPr>
      <w:r w:rsidRPr="002C494E">
        <w:rPr>
          <w:lang w:val="es-ES_tradnl" w:eastAsia="es-CO"/>
        </w:rPr>
        <w:t>Actores públicos y privados que interactúan en los escenarios.</w:t>
      </w:r>
    </w:p>
    <w:p w14:paraId="70214C1A" w14:textId="77777777" w:rsidR="002C494E" w:rsidRPr="002C494E" w:rsidRDefault="002C494E">
      <w:pPr>
        <w:pStyle w:val="Prrafodelista"/>
        <w:numPr>
          <w:ilvl w:val="0"/>
          <w:numId w:val="25"/>
        </w:numPr>
        <w:rPr>
          <w:lang w:val="es-ES_tradnl" w:eastAsia="es-CO"/>
        </w:rPr>
      </w:pPr>
      <w:r w:rsidRPr="002C494E">
        <w:rPr>
          <w:lang w:val="es-ES_tradnl" w:eastAsia="es-CO"/>
        </w:rPr>
        <w:t>Características relevantes de la comunidad educativa.</w:t>
      </w:r>
    </w:p>
    <w:p w14:paraId="48717EF3" w14:textId="77777777" w:rsidR="002C494E" w:rsidRPr="002C494E" w:rsidRDefault="002C494E">
      <w:pPr>
        <w:pStyle w:val="Prrafodelista"/>
        <w:numPr>
          <w:ilvl w:val="0"/>
          <w:numId w:val="25"/>
        </w:numPr>
        <w:rPr>
          <w:lang w:val="es-ES_tradnl" w:eastAsia="es-CO"/>
        </w:rPr>
      </w:pPr>
      <w:r w:rsidRPr="002C494E">
        <w:rPr>
          <w:lang w:val="es-ES_tradnl" w:eastAsia="es-CO"/>
        </w:rPr>
        <w:t>Mecanismos de participación y grupos de interés.</w:t>
      </w:r>
    </w:p>
    <w:p w14:paraId="452013B5" w14:textId="77777777" w:rsidR="002C494E" w:rsidRPr="002C494E" w:rsidRDefault="002C494E">
      <w:pPr>
        <w:pStyle w:val="Prrafodelista"/>
        <w:numPr>
          <w:ilvl w:val="0"/>
          <w:numId w:val="25"/>
        </w:numPr>
        <w:rPr>
          <w:lang w:val="es-ES_tradnl" w:eastAsia="es-CO"/>
        </w:rPr>
      </w:pPr>
      <w:r w:rsidRPr="002C494E">
        <w:rPr>
          <w:lang w:val="es-ES_tradnl" w:eastAsia="es-CO"/>
        </w:rPr>
        <w:t>Características de infraestructura de la institución educativa.</w:t>
      </w:r>
    </w:p>
    <w:p w14:paraId="7AA0E203" w14:textId="77777777" w:rsidR="002C494E" w:rsidRPr="002C494E" w:rsidRDefault="002C494E">
      <w:pPr>
        <w:pStyle w:val="Prrafodelista"/>
        <w:numPr>
          <w:ilvl w:val="0"/>
          <w:numId w:val="25"/>
        </w:numPr>
        <w:rPr>
          <w:lang w:val="es-ES_tradnl" w:eastAsia="es-CO"/>
        </w:rPr>
      </w:pPr>
      <w:r w:rsidRPr="002C494E">
        <w:rPr>
          <w:lang w:val="es-ES_tradnl" w:eastAsia="es-CO"/>
        </w:rPr>
        <w:t>Oferta de las tiendas escolares.</w:t>
      </w:r>
    </w:p>
    <w:p w14:paraId="1C17F4F9" w14:textId="06AB24A4" w:rsidR="002C494E" w:rsidRPr="002C494E" w:rsidRDefault="002C494E">
      <w:pPr>
        <w:pStyle w:val="Prrafodelista"/>
        <w:numPr>
          <w:ilvl w:val="0"/>
          <w:numId w:val="25"/>
        </w:numPr>
        <w:rPr>
          <w:lang w:val="es-ES_tradnl" w:eastAsia="es-CO"/>
        </w:rPr>
      </w:pPr>
      <w:r w:rsidRPr="002C494E">
        <w:rPr>
          <w:lang w:val="es-ES_tradnl" w:eastAsia="es-CO"/>
        </w:rPr>
        <w:t>Condiciones sociales, sanitarias y ambientales internas y externas.</w:t>
      </w:r>
    </w:p>
    <w:p w14:paraId="7B841B6F" w14:textId="77777777" w:rsidR="002C494E" w:rsidRDefault="004560D7">
      <w:pPr>
        <w:pStyle w:val="Prrafodelista"/>
        <w:numPr>
          <w:ilvl w:val="0"/>
          <w:numId w:val="23"/>
        </w:numPr>
        <w:ind w:left="1418"/>
        <w:rPr>
          <w:b/>
          <w:bCs/>
          <w:lang w:val="es-ES_tradnl" w:eastAsia="es-CO"/>
        </w:rPr>
      </w:pPr>
      <w:r w:rsidRPr="002C494E">
        <w:rPr>
          <w:b/>
          <w:bCs/>
          <w:lang w:val="es-ES_tradnl" w:eastAsia="es-CO"/>
        </w:rPr>
        <w:t>En lo comunitario</w:t>
      </w:r>
      <w:r w:rsidR="002C494E" w:rsidRPr="002C494E">
        <w:rPr>
          <w:b/>
          <w:bCs/>
          <w:lang w:val="es-ES_tradnl" w:eastAsia="es-CO"/>
        </w:rPr>
        <w:t>:</w:t>
      </w:r>
    </w:p>
    <w:p w14:paraId="47E39BE1" w14:textId="3683DB62" w:rsidR="002C494E" w:rsidRPr="002C494E" w:rsidRDefault="002C494E">
      <w:pPr>
        <w:pStyle w:val="Prrafodelista"/>
        <w:numPr>
          <w:ilvl w:val="0"/>
          <w:numId w:val="26"/>
        </w:numPr>
        <w:rPr>
          <w:b/>
          <w:bCs/>
          <w:lang w:val="es-ES_tradnl" w:eastAsia="es-CO"/>
        </w:rPr>
      </w:pPr>
      <w:r w:rsidRPr="002C494E">
        <w:rPr>
          <w:lang w:val="es-ES_tradnl" w:eastAsia="es-CO"/>
        </w:rPr>
        <w:t>Aspectos básicos sociales y demográficos de las personas, familias o comunidades del entorno.</w:t>
      </w:r>
    </w:p>
    <w:p w14:paraId="01DFE53A" w14:textId="77777777" w:rsidR="002C494E" w:rsidRPr="002C494E" w:rsidRDefault="002C494E">
      <w:pPr>
        <w:pStyle w:val="Prrafodelista"/>
        <w:numPr>
          <w:ilvl w:val="0"/>
          <w:numId w:val="26"/>
        </w:numPr>
        <w:rPr>
          <w:lang w:val="es-ES_tradnl" w:eastAsia="es-CO"/>
        </w:rPr>
      </w:pPr>
      <w:r w:rsidRPr="002C494E">
        <w:rPr>
          <w:lang w:val="es-ES_tradnl" w:eastAsia="es-CO"/>
        </w:rPr>
        <w:t>Grupo de base, redes sociales y comunitarias.</w:t>
      </w:r>
    </w:p>
    <w:p w14:paraId="0569976C" w14:textId="77777777" w:rsidR="002C494E" w:rsidRPr="002C494E" w:rsidRDefault="002C494E">
      <w:pPr>
        <w:pStyle w:val="Prrafodelista"/>
        <w:numPr>
          <w:ilvl w:val="0"/>
          <w:numId w:val="26"/>
        </w:numPr>
        <w:rPr>
          <w:lang w:val="es-ES_tradnl" w:eastAsia="es-CO"/>
        </w:rPr>
      </w:pPr>
      <w:r w:rsidRPr="002C494E">
        <w:rPr>
          <w:lang w:val="es-ES_tradnl" w:eastAsia="es-CO"/>
        </w:rPr>
        <w:t>Infraestructuras, bienes y servicios dispuestos en el espacio público y ecosistema estratégico.</w:t>
      </w:r>
    </w:p>
    <w:p w14:paraId="3EE2CA4D" w14:textId="77777777" w:rsidR="002C494E" w:rsidRPr="002C494E" w:rsidRDefault="002C494E">
      <w:pPr>
        <w:pStyle w:val="Prrafodelista"/>
        <w:numPr>
          <w:ilvl w:val="0"/>
          <w:numId w:val="26"/>
        </w:numPr>
        <w:rPr>
          <w:lang w:val="es-ES_tradnl" w:eastAsia="es-CO"/>
        </w:rPr>
      </w:pPr>
      <w:r w:rsidRPr="002C494E">
        <w:rPr>
          <w:lang w:val="es-ES_tradnl" w:eastAsia="es-CO"/>
        </w:rPr>
        <w:t>Condiciones sociales sanitarias y ambientales de los entornos.</w:t>
      </w:r>
    </w:p>
    <w:p w14:paraId="6975652B" w14:textId="1D77C20F" w:rsidR="002C494E" w:rsidRPr="002C494E" w:rsidRDefault="002C494E">
      <w:pPr>
        <w:pStyle w:val="Prrafodelista"/>
        <w:numPr>
          <w:ilvl w:val="0"/>
          <w:numId w:val="26"/>
        </w:numPr>
        <w:rPr>
          <w:lang w:val="es-ES_tradnl" w:eastAsia="es-CO"/>
        </w:rPr>
      </w:pPr>
      <w:r w:rsidRPr="002C494E">
        <w:rPr>
          <w:lang w:val="es-ES_tradnl" w:eastAsia="es-CO"/>
        </w:rPr>
        <w:t>Mecanismos de participación comunitaria.</w:t>
      </w:r>
    </w:p>
    <w:p w14:paraId="5CF747F8" w14:textId="414E0728" w:rsidR="004560D7" w:rsidRPr="004560D7" w:rsidRDefault="004560D7" w:rsidP="004560D7">
      <w:pPr>
        <w:rPr>
          <w:lang w:val="es-ES_tradnl" w:eastAsia="es-CO"/>
        </w:rPr>
      </w:pPr>
      <w:r w:rsidRPr="004560D7">
        <w:rPr>
          <w:lang w:val="es-ES_tradnl" w:eastAsia="es-CO"/>
        </w:rPr>
        <w:t>En Colombia, el PAIES (Plan de Acción Intersectorial de Entornos Saludables) incorpora un sistema de información sobre las condiciones socioambientales y sanitarias de los entornos (vivienda, escuela y lugar de trabajo) y la salud. Este sistema deberá ser accesible al público y deberá ser actualizado periódicamente, como también debe estar articulado con el Sistema Unificado de Información en Salud Ambiental – SUISA. Esta acción garantiza que las herramientas de seguimiento manejen información actualizada y confiable.</w:t>
      </w:r>
    </w:p>
    <w:p w14:paraId="70177037" w14:textId="1F55ADA6" w:rsidR="004560D7" w:rsidRPr="004560D7" w:rsidRDefault="004560D7" w:rsidP="00226C3D">
      <w:pPr>
        <w:pStyle w:val="Ttulo2"/>
      </w:pPr>
      <w:bookmarkStart w:id="5" w:name="_Toc143596653"/>
      <w:r w:rsidRPr="004560D7">
        <w:t>Herramientas educativas</w:t>
      </w:r>
      <w:bookmarkEnd w:id="5"/>
    </w:p>
    <w:p w14:paraId="79BD0B51" w14:textId="77777777" w:rsidR="004560D7" w:rsidRPr="004560D7" w:rsidRDefault="004560D7" w:rsidP="004560D7">
      <w:pPr>
        <w:rPr>
          <w:lang w:val="es-ES_tradnl" w:eastAsia="es-CO"/>
        </w:rPr>
      </w:pPr>
      <w:r w:rsidRPr="004560D7">
        <w:rPr>
          <w:lang w:val="es-ES_tradnl" w:eastAsia="es-CO"/>
        </w:rPr>
        <w:t>Con la finalidad de favorecer situaciones de vida para el colectivo educativo y llegar a ser una escuela saludable, se hace necesario el desarrollo de una herramienta dinámica que permita señalar las necesidades fundamentales y los tópicos relacionados con los que la escuela debe trabajar a corto, mediano y largo plazo, y así poder conocer el grado de avance en la ejecución de la estrategia de entornos saludables en el ámbito escolar. En Colombia, esta herramienta es llamada: Sistema para la caracterización de la escuela a nivel institucional.</w:t>
      </w:r>
    </w:p>
    <w:p w14:paraId="09AC302C" w14:textId="77777777" w:rsidR="004560D7" w:rsidRPr="004560D7" w:rsidRDefault="004560D7" w:rsidP="004560D7">
      <w:pPr>
        <w:rPr>
          <w:lang w:val="es-ES_tradnl" w:eastAsia="es-CO"/>
        </w:rPr>
      </w:pPr>
      <w:r w:rsidRPr="004560D7">
        <w:rPr>
          <w:lang w:val="es-ES_tradnl" w:eastAsia="es-CO"/>
        </w:rPr>
        <w:t>Básicamente, la herramienta consiste en una encuesta diseñada para realizar un autodiagnóstico, teniendo en cuenta los componentes y líneas de acción vistos anteriormente con respecto a la situación del entorno escolar.</w:t>
      </w:r>
    </w:p>
    <w:p w14:paraId="7842F540" w14:textId="77777777" w:rsidR="004560D7" w:rsidRPr="00764D06" w:rsidRDefault="004560D7" w:rsidP="004560D7">
      <w:pPr>
        <w:rPr>
          <w:b/>
          <w:bCs/>
          <w:lang w:val="es-ES_tradnl" w:eastAsia="es-CO"/>
        </w:rPr>
      </w:pPr>
      <w:r w:rsidRPr="00764D06">
        <w:rPr>
          <w:b/>
          <w:bCs/>
          <w:lang w:val="es-ES_tradnl" w:eastAsia="es-CO"/>
        </w:rPr>
        <w:t>Dato importante</w:t>
      </w:r>
    </w:p>
    <w:p w14:paraId="3BC7A2F1" w14:textId="77777777" w:rsidR="004560D7" w:rsidRPr="004560D7" w:rsidRDefault="004560D7" w:rsidP="004560D7">
      <w:pPr>
        <w:rPr>
          <w:lang w:val="es-ES_tradnl" w:eastAsia="es-CO"/>
        </w:rPr>
      </w:pPr>
      <w:r w:rsidRPr="004560D7">
        <w:rPr>
          <w:lang w:val="es-ES_tradnl" w:eastAsia="es-CO"/>
        </w:rPr>
        <w:t>Una vez aplicada la herramienta y revisados los resultados de las autoevaluaciones, es importante aclarar que estos resultados no tienen carácter sancionatorio a nivel local, departamental o nacional, simplemente, es un mecanismo que contribuye a la obtención de información sobre la realidad escolar, para la realización de planes de mejoramiento del entorno escolar.</w:t>
      </w:r>
    </w:p>
    <w:p w14:paraId="08664915" w14:textId="77777777" w:rsidR="004560D7" w:rsidRPr="004560D7" w:rsidRDefault="004560D7" w:rsidP="004560D7">
      <w:pPr>
        <w:rPr>
          <w:lang w:val="es-ES_tradnl" w:eastAsia="es-CO"/>
        </w:rPr>
      </w:pPr>
      <w:r w:rsidRPr="004560D7">
        <w:rPr>
          <w:lang w:val="es-ES_tradnl" w:eastAsia="es-CO"/>
        </w:rPr>
        <w:t>Según el Manual de gestión territorial de las estrategias de entornos saludables (</w:t>
      </w:r>
      <w:proofErr w:type="spellStart"/>
      <w:r w:rsidRPr="004560D7">
        <w:rPr>
          <w:lang w:val="es-ES_tradnl" w:eastAsia="es-CO"/>
        </w:rPr>
        <w:t>MinSalud</w:t>
      </w:r>
      <w:proofErr w:type="spellEnd"/>
      <w:r w:rsidRPr="004560D7">
        <w:rPr>
          <w:lang w:val="es-ES_tradnl" w:eastAsia="es-CO"/>
        </w:rPr>
        <w:t xml:space="preserve">, 2009): </w:t>
      </w:r>
      <w:r w:rsidRPr="00764D06">
        <w:rPr>
          <w:i/>
          <w:iCs/>
          <w:lang w:val="es-ES_tradnl" w:eastAsia="es-CO"/>
        </w:rPr>
        <w:t xml:space="preserve">“La herramienta fue desarrollada para hacer un autodiagnóstico de la situación del entorno escolar, según los Componentes y Líneas de Acción dados por los Lineamientos Nacionales para la Aplicación y el Desarrollo de las Estrategias de Entornos Saludables” </w:t>
      </w:r>
      <w:r w:rsidRPr="004560D7">
        <w:rPr>
          <w:lang w:val="es-ES_tradnl" w:eastAsia="es-CO"/>
        </w:rPr>
        <w:t>(p. 48).</w:t>
      </w:r>
    </w:p>
    <w:p w14:paraId="3F90CB40" w14:textId="77777777" w:rsidR="004560D7" w:rsidRPr="004560D7" w:rsidRDefault="004560D7" w:rsidP="004560D7">
      <w:pPr>
        <w:rPr>
          <w:lang w:val="es-ES_tradnl" w:eastAsia="es-CO"/>
        </w:rPr>
      </w:pPr>
      <w:r w:rsidRPr="004560D7">
        <w:rPr>
          <w:lang w:val="es-ES_tradnl" w:eastAsia="es-CO"/>
        </w:rPr>
        <w:t>La encuesta o evaluación del entorno escolar a implementar consta de dos grandes módulos, con sus respectivos componentes y líneas de acción, como se aprecia en la figura. Se debe tener en cuenta que este instrumento debe garantizar la obtención de información para proyectar acciones de mejora que puedan ser implementadas en corto, mediano y largo plazo.</w:t>
      </w:r>
    </w:p>
    <w:p w14:paraId="30D23B2E" w14:textId="77777777" w:rsidR="004560D7" w:rsidRPr="004560D7" w:rsidRDefault="004560D7" w:rsidP="004560D7">
      <w:pPr>
        <w:rPr>
          <w:lang w:val="es-ES_tradnl" w:eastAsia="es-CO"/>
        </w:rPr>
      </w:pPr>
    </w:p>
    <w:p w14:paraId="0C3520E4" w14:textId="55E5F2FA" w:rsidR="004560D7" w:rsidRPr="004560D7" w:rsidRDefault="004560D7" w:rsidP="00312716">
      <w:pPr>
        <w:pStyle w:val="Figura"/>
        <w:rPr>
          <w:lang w:val="es-ES_tradnl"/>
        </w:rPr>
      </w:pPr>
      <w:r w:rsidRPr="004560D7">
        <w:rPr>
          <w:lang w:val="es-ES_tradnl"/>
        </w:rPr>
        <w:t>Módulos de la encuesta</w:t>
      </w:r>
    </w:p>
    <w:p w14:paraId="4923BC54" w14:textId="25A55E80" w:rsidR="00764D06" w:rsidRDefault="00764D06" w:rsidP="00764D06">
      <w:pPr>
        <w:jc w:val="center"/>
        <w:rPr>
          <w:lang w:val="es-ES_tradnl" w:eastAsia="es-CO"/>
        </w:rPr>
      </w:pPr>
      <w:r>
        <w:rPr>
          <w:noProof/>
        </w:rPr>
        <w:drawing>
          <wp:inline distT="0" distB="0" distL="0" distR="0" wp14:anchorId="54271B62" wp14:editId="4F04871D">
            <wp:extent cx="5045811" cy="3419475"/>
            <wp:effectExtent l="0" t="0" r="2540" b="0"/>
            <wp:doc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pic:cNvPicPr/>
                  </pic:nvPicPr>
                  <pic:blipFill>
                    <a:blip r:embed="rId20"/>
                    <a:stretch>
                      <a:fillRect/>
                    </a:stretch>
                  </pic:blipFill>
                  <pic:spPr>
                    <a:xfrm>
                      <a:off x="0" y="0"/>
                      <a:ext cx="5055717" cy="3426188"/>
                    </a:xfrm>
                    <a:prstGeom prst="rect">
                      <a:avLst/>
                    </a:prstGeom>
                  </pic:spPr>
                </pic:pic>
              </a:graphicData>
            </a:graphic>
          </wp:inline>
        </w:drawing>
      </w:r>
    </w:p>
    <w:p w14:paraId="1EED8210" w14:textId="71D0E9F7" w:rsidR="004560D7" w:rsidRPr="004560D7" w:rsidRDefault="004560D7" w:rsidP="004560D7">
      <w:pPr>
        <w:rPr>
          <w:lang w:val="es-ES_tradnl" w:eastAsia="es-CO"/>
        </w:rPr>
      </w:pPr>
      <w:r w:rsidRPr="004560D7">
        <w:rPr>
          <w:lang w:val="es-ES_tradnl" w:eastAsia="es-CO"/>
        </w:rPr>
        <w:t xml:space="preserve">Nota. </w:t>
      </w:r>
      <w:proofErr w:type="spellStart"/>
      <w:r w:rsidRPr="004560D7">
        <w:rPr>
          <w:lang w:val="es-ES_tradnl" w:eastAsia="es-CO"/>
        </w:rPr>
        <w:t>MinSalud</w:t>
      </w:r>
      <w:proofErr w:type="spellEnd"/>
      <w:r w:rsidRPr="004560D7">
        <w:rPr>
          <w:lang w:val="es-ES_tradnl" w:eastAsia="es-CO"/>
        </w:rPr>
        <w:t xml:space="preserve"> (2009)</w:t>
      </w:r>
    </w:p>
    <w:p w14:paraId="18A35517" w14:textId="77777777" w:rsidR="004560D7" w:rsidRPr="004560D7" w:rsidRDefault="004560D7" w:rsidP="004560D7">
      <w:pPr>
        <w:rPr>
          <w:lang w:val="es-ES_tradnl" w:eastAsia="es-CO"/>
        </w:rPr>
      </w:pPr>
      <w:r w:rsidRPr="004560D7">
        <w:rPr>
          <w:lang w:val="es-ES_tradnl" w:eastAsia="es-CO"/>
        </w:rPr>
        <w:t>A continuación, se mencionan el uso de la aplicación de la herramienta y el personal recomendado para el diligenciamiento:</w:t>
      </w:r>
    </w:p>
    <w:p w14:paraId="68805C37" w14:textId="77777777" w:rsidR="008C212F" w:rsidRDefault="004560D7">
      <w:pPr>
        <w:pStyle w:val="Prrafodelista"/>
        <w:numPr>
          <w:ilvl w:val="0"/>
          <w:numId w:val="27"/>
        </w:numPr>
        <w:ind w:left="1418"/>
        <w:rPr>
          <w:lang w:val="es-ES_tradnl" w:eastAsia="es-CO"/>
        </w:rPr>
      </w:pPr>
      <w:r w:rsidRPr="008C212F">
        <w:rPr>
          <w:b/>
          <w:bCs/>
          <w:lang w:val="es-ES_tradnl" w:eastAsia="es-CO"/>
        </w:rPr>
        <w:t>Uso de la herramienta</w:t>
      </w:r>
      <w:r w:rsidR="008C212F" w:rsidRPr="008C212F">
        <w:rPr>
          <w:b/>
          <w:bCs/>
          <w:lang w:val="es-ES_tradnl" w:eastAsia="es-CO"/>
        </w:rPr>
        <w:t>:</w:t>
      </w:r>
      <w:r w:rsidR="008C212F">
        <w:rPr>
          <w:lang w:val="es-ES_tradnl" w:eastAsia="es-CO"/>
        </w:rPr>
        <w:t xml:space="preserve"> e</w:t>
      </w:r>
      <w:r w:rsidRPr="008C212F">
        <w:rPr>
          <w:lang w:val="es-ES_tradnl" w:eastAsia="es-CO"/>
        </w:rPr>
        <w:t>l uso del instrumento para evaluar debe ser espontáneo, con la finalidad de recopilar información dentro de las instituciones educativas a nivel local y departamental, caracterizarlas y así poder conocer los avances del entorno escolar, y revisar si requieren los planes de mejoramiento.</w:t>
      </w:r>
    </w:p>
    <w:p w14:paraId="6E78211C" w14:textId="2ECE0A12" w:rsidR="004560D7" w:rsidRPr="008C212F" w:rsidRDefault="004560D7">
      <w:pPr>
        <w:pStyle w:val="Prrafodelista"/>
        <w:numPr>
          <w:ilvl w:val="0"/>
          <w:numId w:val="27"/>
        </w:numPr>
        <w:ind w:left="1418"/>
        <w:rPr>
          <w:lang w:val="es-ES_tradnl" w:eastAsia="es-CO"/>
        </w:rPr>
      </w:pPr>
      <w:r w:rsidRPr="008C212F">
        <w:rPr>
          <w:b/>
          <w:bCs/>
          <w:lang w:val="es-ES_tradnl" w:eastAsia="es-CO"/>
        </w:rPr>
        <w:t>Personal comprometido con la herramienta</w:t>
      </w:r>
      <w:r w:rsidR="008C212F" w:rsidRPr="008C212F">
        <w:rPr>
          <w:b/>
          <w:bCs/>
          <w:lang w:val="es-ES_tradnl" w:eastAsia="es-CO"/>
        </w:rPr>
        <w:t>:</w:t>
      </w:r>
      <w:r w:rsidR="008C212F">
        <w:rPr>
          <w:b/>
          <w:bCs/>
          <w:lang w:val="es-ES_tradnl" w:eastAsia="es-CO"/>
        </w:rPr>
        <w:t xml:space="preserve"> </w:t>
      </w:r>
      <w:r w:rsidR="008C212F">
        <w:rPr>
          <w:lang w:val="es-ES_tradnl" w:eastAsia="es-CO"/>
        </w:rPr>
        <w:t>s</w:t>
      </w:r>
      <w:r w:rsidRPr="008C212F">
        <w:rPr>
          <w:lang w:val="es-ES_tradnl" w:eastAsia="es-CO"/>
        </w:rPr>
        <w:t>e recomienda que el instrumento deba ser diligenciado por el rector de la institución con el apoyo de comités de evaluación, conformados por coordinadores y docentes, o por medio de estrategias o métodos que garanticen la obtención de información real por medio de la autoevaluación y proyección de plan de mejoramiento.</w:t>
      </w:r>
    </w:p>
    <w:p w14:paraId="134F1A68" w14:textId="77777777" w:rsidR="004560D7" w:rsidRPr="004560D7" w:rsidRDefault="004560D7" w:rsidP="004560D7">
      <w:pPr>
        <w:rPr>
          <w:lang w:val="es-ES_tradnl" w:eastAsia="es-CO"/>
        </w:rPr>
      </w:pPr>
      <w:r w:rsidRPr="004560D7">
        <w:rPr>
          <w:lang w:val="es-ES_tradnl" w:eastAsia="es-CO"/>
        </w:rPr>
        <w:t>Es imprescindible que el proceso sea liderado y supervisado por el rector, debido a que es la persona con el rol más acorde para ejecutar no solo la operación de la autoevaluación, sino su conocimiento y experiencia garantizarán que los datos sean los más cercanos a la realidad del entorno escolar, permitiendo transparencia y cumplimiento.</w:t>
      </w:r>
    </w:p>
    <w:p w14:paraId="7255F913" w14:textId="7D2CE6A5" w:rsidR="005671E2" w:rsidRPr="00E86B86" w:rsidRDefault="005671E2" w:rsidP="005671E2">
      <w:pPr>
        <w:jc w:val="center"/>
        <w:rPr>
          <w:b/>
          <w:bCs/>
          <w:lang w:eastAsia="es-CO"/>
        </w:rPr>
      </w:pPr>
      <w:r w:rsidRPr="005671E2">
        <w:rPr>
          <w:b/>
          <w:bCs/>
          <w:lang w:eastAsia="es-CO"/>
        </w:rPr>
        <w:t>Estrategia del entorno educativo saludable</w:t>
      </w:r>
    </w:p>
    <w:p w14:paraId="67414B8E" w14:textId="757103F8" w:rsidR="005671E2" w:rsidRPr="00E86B86" w:rsidRDefault="005671E2" w:rsidP="005671E2">
      <w:pPr>
        <w:jc w:val="center"/>
        <w:rPr>
          <w:lang w:eastAsia="es-CO"/>
        </w:rPr>
      </w:pPr>
      <w:r w:rsidRPr="005671E2">
        <w:rPr>
          <w:lang w:eastAsia="es-CO"/>
        </w:rPr>
        <w:t>El siguiente documento de consulta orienta sobre la operación, aplicación y seguimiento en el entorno educativo, el cual presenta, de manera detallada, aspectos a tener en cuenta en las diferentes etapas</w:t>
      </w:r>
      <w:r w:rsidRPr="0071000B">
        <w:rPr>
          <w:lang w:eastAsia="es-CO"/>
        </w:rPr>
        <w:t>:</w:t>
      </w:r>
    </w:p>
    <w:p w14:paraId="2DDEB1C9" w14:textId="1D41747C" w:rsidR="004560D7" w:rsidRPr="00312716" w:rsidRDefault="00000000" w:rsidP="00312716">
      <w:pPr>
        <w:jc w:val="center"/>
        <w:rPr>
          <w:lang w:eastAsia="es-CO"/>
        </w:rPr>
      </w:pPr>
      <w:hyperlink r:id="rId21" w:history="1">
        <w:r w:rsidR="005671E2" w:rsidRPr="005671E2">
          <w:rPr>
            <w:rStyle w:val="Hipervnculo"/>
            <w:b/>
          </w:rPr>
          <w:t>Enlace del documento</w:t>
        </w:r>
      </w:hyperlink>
    </w:p>
    <w:p w14:paraId="5D814B61" w14:textId="7C5932C8" w:rsidR="00BD5B21" w:rsidRPr="00F97DDD" w:rsidRDefault="004D2EB9" w:rsidP="00BD5B21">
      <w:pPr>
        <w:pStyle w:val="Ttulo1"/>
        <w:rPr>
          <w:lang w:val="es-CO"/>
        </w:rPr>
      </w:pPr>
      <w:bookmarkStart w:id="6" w:name="_Toc143596654"/>
      <w:r w:rsidRPr="004D2EB9">
        <w:rPr>
          <w:lang w:val="es-CO"/>
        </w:rPr>
        <w:t>Articulación entre entornos</w:t>
      </w:r>
      <w:bookmarkEnd w:id="6"/>
      <w:r w:rsidR="00BD5B21" w:rsidRPr="00F97DDD">
        <w:rPr>
          <w:lang w:val="es-CO"/>
        </w:rPr>
        <w:t xml:space="preserve"> </w:t>
      </w:r>
    </w:p>
    <w:p w14:paraId="752CD4B2" w14:textId="4999EF38" w:rsidR="00312716" w:rsidRDefault="004D2EB9" w:rsidP="00251549">
      <w:pPr>
        <w:rPr>
          <w:lang w:eastAsia="es-CO"/>
        </w:rPr>
      </w:pPr>
      <w:r>
        <w:rPr>
          <w:lang w:eastAsia="es-CO"/>
        </w:rPr>
        <w:t>En el siguiente video, se contextualiza sobre la importancia de la articulación o interrelación que debe existir entre los entornos para permitir su operabilidad:</w:t>
      </w:r>
    </w:p>
    <w:p w14:paraId="1744D876" w14:textId="77777777" w:rsidR="00F6297C" w:rsidRDefault="00F6297C" w:rsidP="00251549">
      <w:pPr>
        <w:rPr>
          <w:lang w:eastAsia="es-CO"/>
        </w:rPr>
      </w:pPr>
    </w:p>
    <w:p w14:paraId="39DEA080" w14:textId="77777777" w:rsidR="00F6297C" w:rsidRDefault="00F6297C" w:rsidP="00251549">
      <w:pPr>
        <w:rPr>
          <w:lang w:eastAsia="es-CO"/>
        </w:rPr>
      </w:pPr>
    </w:p>
    <w:p w14:paraId="635C9D54" w14:textId="77777777" w:rsidR="00F6297C" w:rsidRDefault="00F6297C" w:rsidP="00251549">
      <w:pPr>
        <w:rPr>
          <w:lang w:eastAsia="es-CO"/>
        </w:rPr>
      </w:pPr>
    </w:p>
    <w:p w14:paraId="40DD66A0" w14:textId="77777777" w:rsidR="00F6297C" w:rsidRDefault="00F6297C" w:rsidP="00251549">
      <w:pPr>
        <w:rPr>
          <w:lang w:eastAsia="es-CO"/>
        </w:rPr>
      </w:pPr>
    </w:p>
    <w:p w14:paraId="6D68F6FC" w14:textId="77777777" w:rsidR="00F6297C" w:rsidRDefault="00F6297C" w:rsidP="00251549">
      <w:pPr>
        <w:rPr>
          <w:lang w:eastAsia="es-CO"/>
        </w:rPr>
      </w:pPr>
    </w:p>
    <w:p w14:paraId="66E2FBFD" w14:textId="1529FC11" w:rsidR="004D2EB9" w:rsidRPr="00F97DDD" w:rsidRDefault="00AA2C56" w:rsidP="004D2EB9">
      <w:pPr>
        <w:pStyle w:val="Video"/>
        <w:rPr>
          <w:lang w:eastAsia="es-CO"/>
        </w:rPr>
      </w:pPr>
      <w:r w:rsidRPr="00AA2C56">
        <w:rPr>
          <w:lang w:eastAsia="es-CO"/>
        </w:rPr>
        <w:t>Articulación entre entornos</w:t>
      </w:r>
    </w:p>
    <w:p w14:paraId="2CE9F72C" w14:textId="2DF16CEB" w:rsidR="004D2EB9" w:rsidRPr="00F97DDD" w:rsidRDefault="00312716" w:rsidP="004D2EB9">
      <w:pPr>
        <w:ind w:firstLine="0"/>
        <w:rPr>
          <w:lang w:eastAsia="es-CO"/>
        </w:rPr>
      </w:pPr>
      <w:r>
        <w:rPr>
          <w:noProof/>
        </w:rPr>
        <w:drawing>
          <wp:inline distT="0" distB="0" distL="0" distR="0" wp14:anchorId="734CA8E4" wp14:editId="0854C1E6">
            <wp:extent cx="6332220" cy="3561715"/>
            <wp:effectExtent l="0" t="0" r="0" b="635"/>
            <wp:docPr id="67736553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5532" name="Imagen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6BC19CB" w14:textId="211027FD" w:rsidR="004D2EB9" w:rsidRPr="00F97DDD" w:rsidRDefault="00000000" w:rsidP="004D2EB9">
      <w:pPr>
        <w:ind w:firstLine="0"/>
        <w:jc w:val="center"/>
        <w:rPr>
          <w:b/>
          <w:bCs/>
          <w:i/>
          <w:iCs/>
          <w:color w:val="auto"/>
        </w:rPr>
      </w:pPr>
      <w:hyperlink r:id="rId23" w:history="1">
        <w:r w:rsidR="004D2EB9"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D2EB9" w:rsidRPr="00F97DDD" w14:paraId="533B7550" w14:textId="77777777" w:rsidTr="000446CB">
        <w:tc>
          <w:tcPr>
            <w:tcW w:w="9962" w:type="dxa"/>
          </w:tcPr>
          <w:p w14:paraId="19364D2D" w14:textId="650F1AA3" w:rsidR="004D2EB9" w:rsidRPr="00F97DDD" w:rsidRDefault="004D2EB9" w:rsidP="000446CB">
            <w:pPr>
              <w:ind w:firstLine="0"/>
              <w:jc w:val="center"/>
              <w:rPr>
                <w:b/>
              </w:rPr>
            </w:pPr>
            <w:r w:rsidRPr="00F97DDD">
              <w:rPr>
                <w:b/>
              </w:rPr>
              <w:t xml:space="preserve">Síntesis del video: </w:t>
            </w:r>
            <w:r w:rsidR="00AA2C56">
              <w:rPr>
                <w:b/>
              </w:rPr>
              <w:t>a</w:t>
            </w:r>
            <w:r w:rsidR="00AA2C56" w:rsidRPr="00AA2C56">
              <w:rPr>
                <w:b/>
              </w:rPr>
              <w:t>rticulación entre entornos</w:t>
            </w:r>
          </w:p>
        </w:tc>
      </w:tr>
      <w:tr w:rsidR="004D2EB9" w:rsidRPr="00F97DDD" w14:paraId="5B38F501" w14:textId="77777777" w:rsidTr="000446CB">
        <w:tc>
          <w:tcPr>
            <w:tcW w:w="9962" w:type="dxa"/>
          </w:tcPr>
          <w:p w14:paraId="6C1FC3A7" w14:textId="77777777" w:rsidR="004D2EB9" w:rsidRDefault="00AA2C56" w:rsidP="00AA2C56">
            <w:pPr>
              <w:rPr>
                <w:lang w:val="es-ES_tradnl"/>
              </w:rPr>
            </w:pPr>
            <w:r w:rsidRPr="00AA2C56">
              <w:rPr>
                <w:lang w:val="es-ES_tradnl"/>
              </w:rPr>
              <w:t>La finalidad de la aplicación de la estrategia en los entornos de salud es el mejoramiento de la calidad de la salud,</w:t>
            </w:r>
            <w:r>
              <w:rPr>
                <w:lang w:val="es-ES_tradnl"/>
              </w:rPr>
              <w:t xml:space="preserve"> </w:t>
            </w:r>
            <w:r w:rsidRPr="00AA2C56">
              <w:rPr>
                <w:lang w:val="es-ES_tradnl"/>
              </w:rPr>
              <w:t>ya que no es solo la generación de escenarios de placidez y bienestar, con una atmósfera superior, para los pobladores de una región, área o país,</w:t>
            </w:r>
            <w:r>
              <w:rPr>
                <w:lang w:val="es-ES_tradnl"/>
              </w:rPr>
              <w:t xml:space="preserve"> </w:t>
            </w:r>
            <w:r w:rsidRPr="00AA2C56">
              <w:rPr>
                <w:lang w:val="es-ES_tradnl"/>
              </w:rPr>
              <w:t>o el aporte al desarrollo sostenible, al desarrollo humano y a la calidad de vida de las personas, las familias y las comunidades, de manera aislada,  sino la realización de intervenciones integrales, enmarcadas en procesos articulados de tipo sectorial e intersectorial,</w:t>
            </w:r>
            <w:r>
              <w:rPr>
                <w:lang w:val="es-ES_tradnl"/>
              </w:rPr>
              <w:t xml:space="preserve"> </w:t>
            </w:r>
            <w:r w:rsidRPr="00AA2C56">
              <w:rPr>
                <w:lang w:val="es-ES_tradnl"/>
              </w:rPr>
              <w:t>para garantizar de manera eficiente el mejoramiento constante de las condiciones no solo de una región, sino del país en general</w:t>
            </w:r>
            <w:r w:rsidR="004D2EB9" w:rsidRPr="004560D7">
              <w:rPr>
                <w:lang w:val="es-ES_tradnl"/>
              </w:rPr>
              <w:t>.</w:t>
            </w:r>
            <w:r w:rsidR="004D2EB9" w:rsidRPr="00B12B7A">
              <w:rPr>
                <w:lang w:val="es-ES_tradnl"/>
              </w:rPr>
              <w:t xml:space="preserve"> </w:t>
            </w:r>
          </w:p>
          <w:p w14:paraId="4304E36E" w14:textId="2D95CCE0" w:rsidR="00AA2C56" w:rsidRDefault="00AA2C56" w:rsidP="00AA2C56">
            <w:pPr>
              <w:rPr>
                <w:lang w:val="es-ES_tradnl"/>
              </w:rPr>
            </w:pPr>
            <w:r w:rsidRPr="00AA2C56">
              <w:rPr>
                <w:lang w:val="es-ES_tradnl"/>
              </w:rPr>
              <w:t>Este método centra sus bases fundamentales en apartar del imaginario social el concepto de salud, ya que, en la mayoría de los casos, este es asociado únicamente a la prestación de un servicio hospitalario, y no al servicio integral, el cual comienza en el hogar.</w:t>
            </w:r>
          </w:p>
          <w:p w14:paraId="2FEF0246" w14:textId="77777777" w:rsidR="00AA2C56" w:rsidRDefault="00AA2C56" w:rsidP="00AA2C56">
            <w:pPr>
              <w:rPr>
                <w:lang w:val="es-ES_tradnl"/>
              </w:rPr>
            </w:pPr>
            <w:r w:rsidRPr="00AA2C56">
              <w:rPr>
                <w:lang w:val="es-ES_tradnl"/>
              </w:rPr>
              <w:t>Por lo anterior, para que un ser humano esté saludable, debe contar con un conjunto de condiciones que favorezcan su desarrollo biopsicosocial, es decir, contar con una vivienda digna, tener acceso a los servicios públicos adecuados, tener la oportunidad de realizar actividad física en un lugar seguro y adecuado, entre otros.</w:t>
            </w:r>
          </w:p>
          <w:p w14:paraId="18C51164" w14:textId="1877B929" w:rsidR="00AA2C56" w:rsidRPr="004560D7" w:rsidRDefault="00AA2C56" w:rsidP="00AA2C56">
            <w:pPr>
              <w:rPr>
                <w:lang w:val="es-ES_tradnl"/>
              </w:rPr>
            </w:pPr>
            <w:r w:rsidRPr="00AA2C56">
              <w:rPr>
                <w:lang w:val="es-ES_tradnl"/>
              </w:rPr>
              <w:t>Con esta estrategia, se pretende, entonces, que las instituciones comprometidas en los diferentes entornos salgan de su zona de confort para trabajar de manera articulada y para contribuir a un estado óptimo de salud,</w:t>
            </w:r>
            <w:r>
              <w:rPr>
                <w:lang w:val="es-ES_tradnl"/>
              </w:rPr>
              <w:t xml:space="preserve"> </w:t>
            </w:r>
            <w:r w:rsidRPr="00AA2C56">
              <w:rPr>
                <w:lang w:val="es-ES_tradnl"/>
              </w:rPr>
              <w:t xml:space="preserve">tal como lo refiere la OMS (2022): </w:t>
            </w:r>
            <w:r>
              <w:rPr>
                <w:lang w:val="es-ES_tradnl"/>
              </w:rPr>
              <w:t>“</w:t>
            </w:r>
            <w:r w:rsidRPr="00AA2C56">
              <w:rPr>
                <w:i/>
                <w:iCs/>
                <w:lang w:val="es-ES_tradnl"/>
              </w:rPr>
              <w:t>La salud es un estado de perfecto bienestar físico, mental y social, y no solo la ausencia de enfermedad".</w:t>
            </w:r>
          </w:p>
        </w:tc>
      </w:tr>
    </w:tbl>
    <w:p w14:paraId="3A8637D3" w14:textId="4B80A397" w:rsidR="004D2EB9" w:rsidRDefault="004D2EB9" w:rsidP="004D2EB9">
      <w:pPr>
        <w:rPr>
          <w:lang w:eastAsia="es-CO"/>
        </w:rPr>
      </w:pPr>
      <w:r>
        <w:rPr>
          <w:lang w:eastAsia="es-CO"/>
        </w:rPr>
        <w:t>La comunidad debe desmitificar la concepción de que, al hablar de salud, se hace referencia a medicinas, clínicas, médicos, cirugías, hospitales.</w:t>
      </w:r>
    </w:p>
    <w:p w14:paraId="25C60973" w14:textId="77777777" w:rsidR="004D2EB9" w:rsidRDefault="004D2EB9" w:rsidP="004D2EB9">
      <w:pPr>
        <w:rPr>
          <w:lang w:eastAsia="es-CO"/>
        </w:rPr>
      </w:pPr>
      <w:r>
        <w:rPr>
          <w:lang w:eastAsia="es-CO"/>
        </w:rPr>
        <w:t>Para lograr este objetivo, se creó el Comité Técnico Nacional de Entornos Saludables, el cual está compuesto por representantes de las siguientes entidades:</w:t>
      </w:r>
    </w:p>
    <w:p w14:paraId="72A0B3C2" w14:textId="77777777" w:rsidR="004D2EB9" w:rsidRDefault="004D2EB9">
      <w:pPr>
        <w:pStyle w:val="Prrafodelista"/>
        <w:numPr>
          <w:ilvl w:val="0"/>
          <w:numId w:val="28"/>
        </w:numPr>
        <w:rPr>
          <w:lang w:eastAsia="es-CO"/>
        </w:rPr>
      </w:pPr>
      <w:r>
        <w:rPr>
          <w:lang w:eastAsia="es-CO"/>
        </w:rPr>
        <w:t>Ministerio de la Protección Social</w:t>
      </w:r>
    </w:p>
    <w:p w14:paraId="1A1D1795" w14:textId="77777777" w:rsidR="004D2EB9" w:rsidRDefault="004D2EB9">
      <w:pPr>
        <w:pStyle w:val="Prrafodelista"/>
        <w:numPr>
          <w:ilvl w:val="0"/>
          <w:numId w:val="28"/>
        </w:numPr>
        <w:rPr>
          <w:lang w:eastAsia="es-CO"/>
        </w:rPr>
      </w:pPr>
      <w:r>
        <w:rPr>
          <w:lang w:eastAsia="es-CO"/>
        </w:rPr>
        <w:t>Ministerio de Educación Nacional</w:t>
      </w:r>
    </w:p>
    <w:p w14:paraId="691E7D94" w14:textId="77777777" w:rsidR="004D2EB9" w:rsidRPr="00312716" w:rsidRDefault="004D2EB9">
      <w:pPr>
        <w:pStyle w:val="Prrafodelista"/>
        <w:numPr>
          <w:ilvl w:val="0"/>
          <w:numId w:val="28"/>
        </w:numPr>
        <w:rPr>
          <w:lang w:val="es-CO" w:eastAsia="es-CO"/>
        </w:rPr>
      </w:pPr>
      <w:r w:rsidRPr="00312716">
        <w:rPr>
          <w:lang w:val="es-CO" w:eastAsia="es-CO"/>
        </w:rPr>
        <w:t>Ministerio de Ambiente, Vivienda y Desarrollo Territorial</w:t>
      </w:r>
    </w:p>
    <w:p w14:paraId="51C4776C" w14:textId="77777777" w:rsidR="004D2EB9" w:rsidRPr="00312716" w:rsidRDefault="004D2EB9">
      <w:pPr>
        <w:pStyle w:val="Prrafodelista"/>
        <w:numPr>
          <w:ilvl w:val="0"/>
          <w:numId w:val="28"/>
        </w:numPr>
        <w:rPr>
          <w:lang w:val="es-CO" w:eastAsia="es-CO"/>
        </w:rPr>
      </w:pPr>
      <w:r w:rsidRPr="00312716">
        <w:rPr>
          <w:lang w:val="es-CO" w:eastAsia="es-CO"/>
        </w:rPr>
        <w:t>Agencia Presidencial para la Acción Social y la Cooperación Internacional</w:t>
      </w:r>
    </w:p>
    <w:p w14:paraId="79265035" w14:textId="77777777" w:rsidR="004D2EB9" w:rsidRDefault="004D2EB9">
      <w:pPr>
        <w:pStyle w:val="Prrafodelista"/>
        <w:numPr>
          <w:ilvl w:val="0"/>
          <w:numId w:val="28"/>
        </w:numPr>
        <w:rPr>
          <w:lang w:eastAsia="es-CO"/>
        </w:rPr>
      </w:pPr>
      <w:proofErr w:type="spellStart"/>
      <w:r>
        <w:rPr>
          <w:lang w:eastAsia="es-CO"/>
        </w:rPr>
        <w:t>Departamento</w:t>
      </w:r>
      <w:proofErr w:type="spellEnd"/>
      <w:r>
        <w:rPr>
          <w:lang w:eastAsia="es-CO"/>
        </w:rPr>
        <w:t xml:space="preserve"> Nacional de </w:t>
      </w:r>
      <w:proofErr w:type="spellStart"/>
      <w:r>
        <w:rPr>
          <w:lang w:eastAsia="es-CO"/>
        </w:rPr>
        <w:t>Planeación</w:t>
      </w:r>
      <w:proofErr w:type="spellEnd"/>
    </w:p>
    <w:p w14:paraId="4DE0099F" w14:textId="77777777" w:rsidR="004D2EB9" w:rsidRDefault="004D2EB9">
      <w:pPr>
        <w:pStyle w:val="Prrafodelista"/>
        <w:numPr>
          <w:ilvl w:val="0"/>
          <w:numId w:val="28"/>
        </w:numPr>
        <w:rPr>
          <w:lang w:eastAsia="es-CO"/>
        </w:rPr>
      </w:pPr>
      <w:r>
        <w:rPr>
          <w:lang w:eastAsia="es-CO"/>
        </w:rPr>
        <w:t>Ministerio de Agricultura</w:t>
      </w:r>
    </w:p>
    <w:p w14:paraId="26DE0915" w14:textId="77777777" w:rsidR="004D2EB9" w:rsidRDefault="004D2EB9">
      <w:pPr>
        <w:pStyle w:val="Prrafodelista"/>
        <w:numPr>
          <w:ilvl w:val="0"/>
          <w:numId w:val="28"/>
        </w:numPr>
        <w:rPr>
          <w:lang w:eastAsia="es-CO"/>
        </w:rPr>
      </w:pPr>
      <w:r>
        <w:rPr>
          <w:lang w:eastAsia="es-CO"/>
        </w:rPr>
        <w:t>Servicio Nacional de Aprendizaje</w:t>
      </w:r>
    </w:p>
    <w:p w14:paraId="2F0F28D2" w14:textId="77777777" w:rsidR="004D2EB9" w:rsidRPr="00312716" w:rsidRDefault="004D2EB9">
      <w:pPr>
        <w:pStyle w:val="Prrafodelista"/>
        <w:numPr>
          <w:ilvl w:val="0"/>
          <w:numId w:val="28"/>
        </w:numPr>
        <w:rPr>
          <w:lang w:val="es-CO" w:eastAsia="es-CO"/>
        </w:rPr>
      </w:pPr>
      <w:r w:rsidRPr="00312716">
        <w:rPr>
          <w:lang w:val="es-CO" w:eastAsia="es-CO"/>
        </w:rPr>
        <w:t>Secretaría Departamental de Salud de Cundinamarca</w:t>
      </w:r>
    </w:p>
    <w:p w14:paraId="739DD0FC" w14:textId="77777777" w:rsidR="004D2EB9" w:rsidRPr="00312716" w:rsidRDefault="004D2EB9">
      <w:pPr>
        <w:pStyle w:val="Prrafodelista"/>
        <w:numPr>
          <w:ilvl w:val="0"/>
          <w:numId w:val="28"/>
        </w:numPr>
        <w:rPr>
          <w:lang w:val="es-CO" w:eastAsia="es-CO"/>
        </w:rPr>
      </w:pPr>
      <w:r w:rsidRPr="00312716">
        <w:rPr>
          <w:lang w:val="es-CO" w:eastAsia="es-CO"/>
        </w:rPr>
        <w:t>Secretaría Distrital de Salud de Bogotá</w:t>
      </w:r>
    </w:p>
    <w:p w14:paraId="08674571" w14:textId="77777777" w:rsidR="004D2EB9" w:rsidRPr="00312716" w:rsidRDefault="004D2EB9">
      <w:pPr>
        <w:pStyle w:val="Prrafodelista"/>
        <w:numPr>
          <w:ilvl w:val="0"/>
          <w:numId w:val="28"/>
        </w:numPr>
        <w:rPr>
          <w:lang w:val="es-CO" w:eastAsia="es-CO"/>
        </w:rPr>
      </w:pPr>
      <w:r w:rsidRPr="00312716">
        <w:rPr>
          <w:lang w:val="es-CO" w:eastAsia="es-CO"/>
        </w:rPr>
        <w:t>Representantes de la Organización Panamericana de la salud OPS - OMS</w:t>
      </w:r>
    </w:p>
    <w:p w14:paraId="7CDFB71F" w14:textId="77777777" w:rsidR="004D2EB9" w:rsidRDefault="004D2EB9" w:rsidP="004D2EB9">
      <w:pPr>
        <w:rPr>
          <w:lang w:eastAsia="es-CO"/>
        </w:rPr>
      </w:pPr>
      <w:r>
        <w:rPr>
          <w:lang w:eastAsia="es-CO"/>
        </w:rPr>
        <w:t>Para garantizar la articulación y efectividad, a partir del año 2009, las anteriores entidades vienen reuniéndose por medio de sus representantes y/o suplentes, para velar por la aplicación de estrategias en entornos saludables; es así como, en este mismo año, se creó el primer documento llamado: “Manual de gestión territorial”, cuyo objetivo principal es proporcionar orientación y herramientas a las entidades territoriales para el establecimiento de la Estrategia de Entornos Saludables EES, por medio de la cooperación interinstitucional.</w:t>
      </w:r>
    </w:p>
    <w:p w14:paraId="7566FEB5" w14:textId="77777777" w:rsidR="004D2EB9" w:rsidRDefault="004D2EB9" w:rsidP="004D2EB9">
      <w:pPr>
        <w:rPr>
          <w:lang w:eastAsia="es-CO"/>
        </w:rPr>
      </w:pPr>
      <w:r>
        <w:rPr>
          <w:lang w:eastAsia="es-CO"/>
        </w:rPr>
        <w:t>El manual proporciona a las entidades anteriormente enunciadas una guía para orientar sobre las herramientas para el establecimiento de la EES, y así lograr:</w:t>
      </w:r>
    </w:p>
    <w:p w14:paraId="19D4D674" w14:textId="77777777" w:rsidR="004D2EB9" w:rsidRPr="00312716" w:rsidRDefault="004D2EB9">
      <w:pPr>
        <w:pStyle w:val="Prrafodelista"/>
        <w:numPr>
          <w:ilvl w:val="0"/>
          <w:numId w:val="29"/>
        </w:numPr>
        <w:rPr>
          <w:lang w:val="es-CO" w:eastAsia="es-CO"/>
        </w:rPr>
      </w:pPr>
      <w:r w:rsidRPr="00312716">
        <w:rPr>
          <w:lang w:val="es-CO" w:eastAsia="es-CO"/>
        </w:rPr>
        <w:t>Promover procesos y metodologías para el desarrollo e implementación de la estrategia.</w:t>
      </w:r>
    </w:p>
    <w:p w14:paraId="3AF4ADA1" w14:textId="77777777" w:rsidR="004D2EB9" w:rsidRPr="00312716" w:rsidRDefault="004D2EB9">
      <w:pPr>
        <w:pStyle w:val="Prrafodelista"/>
        <w:numPr>
          <w:ilvl w:val="0"/>
          <w:numId w:val="29"/>
        </w:numPr>
        <w:rPr>
          <w:lang w:val="es-CO" w:eastAsia="es-CO"/>
        </w:rPr>
      </w:pPr>
      <w:r w:rsidRPr="00312716">
        <w:rPr>
          <w:lang w:val="es-CO" w:eastAsia="es-CO"/>
        </w:rPr>
        <w:t>Fortalecer la relación entre la planificación, la gestión y los procesos de evaluación.</w:t>
      </w:r>
    </w:p>
    <w:p w14:paraId="65C1AB37" w14:textId="77777777" w:rsidR="004D2EB9" w:rsidRPr="00312716" w:rsidRDefault="004D2EB9">
      <w:pPr>
        <w:pStyle w:val="Prrafodelista"/>
        <w:numPr>
          <w:ilvl w:val="0"/>
          <w:numId w:val="29"/>
        </w:numPr>
        <w:rPr>
          <w:lang w:val="es-CO" w:eastAsia="es-CO"/>
        </w:rPr>
      </w:pPr>
      <w:r w:rsidRPr="00312716">
        <w:rPr>
          <w:lang w:val="es-CO" w:eastAsia="es-CO"/>
        </w:rPr>
        <w:t>Generar ideas y reflexiones que brinden retroalimentación continua para reforzar la estrategia y el desarrollo local.</w:t>
      </w:r>
    </w:p>
    <w:p w14:paraId="27250374" w14:textId="77777777" w:rsidR="004D2EB9" w:rsidRPr="00312716" w:rsidRDefault="004D2EB9">
      <w:pPr>
        <w:pStyle w:val="Prrafodelista"/>
        <w:numPr>
          <w:ilvl w:val="0"/>
          <w:numId w:val="29"/>
        </w:numPr>
        <w:rPr>
          <w:lang w:val="es-CO" w:eastAsia="es-CO"/>
        </w:rPr>
      </w:pPr>
      <w:r w:rsidRPr="00312716">
        <w:rPr>
          <w:lang w:val="es-CO" w:eastAsia="es-CO"/>
        </w:rPr>
        <w:t>Ser una herramienta de referencia para las entidades territoriales que van a desarrollar la estrategia.</w:t>
      </w:r>
    </w:p>
    <w:p w14:paraId="43743E55" w14:textId="77777777" w:rsidR="004D2EB9" w:rsidRPr="00312716" w:rsidRDefault="004D2EB9">
      <w:pPr>
        <w:pStyle w:val="Prrafodelista"/>
        <w:numPr>
          <w:ilvl w:val="0"/>
          <w:numId w:val="29"/>
        </w:numPr>
        <w:rPr>
          <w:lang w:val="es-CO" w:eastAsia="es-CO"/>
        </w:rPr>
      </w:pPr>
      <w:r w:rsidRPr="00312716">
        <w:rPr>
          <w:lang w:val="es-CO" w:eastAsia="es-CO"/>
        </w:rPr>
        <w:t>Facilitar a las entidades territoriales herramientas para la realización de acciones de mejora de las condiciones de los entornos (vivienda, escuela y lugar de trabajo).</w:t>
      </w:r>
    </w:p>
    <w:p w14:paraId="3FFCBA33" w14:textId="77777777" w:rsidR="004D2EB9" w:rsidRDefault="004D2EB9" w:rsidP="004D2EB9">
      <w:pPr>
        <w:rPr>
          <w:lang w:eastAsia="es-CO"/>
        </w:rPr>
      </w:pPr>
      <w:r>
        <w:rPr>
          <w:lang w:eastAsia="es-CO"/>
        </w:rPr>
        <w:t>La aplicación por parte de las entidades territoriales de las herramientas de la EES debe ser adaptada de acuerdo con los factores sociales, económicos, ambientales y culturales asociados a cada territorio, es por ello que no deben ser idénticos para todas las localidades, sino que cada cual es acorde con sus situaciones, de ahí la importancia de la articulación entre entidades para maximizar el grado del manejo de información actualizada y real.</w:t>
      </w:r>
    </w:p>
    <w:p w14:paraId="55F91F32" w14:textId="77777777" w:rsidR="00C36B1A" w:rsidRDefault="004D2EB9" w:rsidP="00C36B1A">
      <w:pPr>
        <w:rPr>
          <w:lang w:eastAsia="es-CO"/>
        </w:rPr>
      </w:pPr>
      <w:r>
        <w:rPr>
          <w:lang w:eastAsia="es-CO"/>
        </w:rPr>
        <w:t>En el siguiente mapa conceptual sobre articulación de entornos, se puede visualizar gráficamente cómo se define la estrategia de cada entorno, teniendo en cuenta sus principales características, desde el PAIES (Plan de Acción Intersectorial de Entornos Saludables):</w:t>
      </w:r>
    </w:p>
    <w:p w14:paraId="48D20A4B" w14:textId="77777777" w:rsidR="00B7708D" w:rsidRDefault="00B7708D" w:rsidP="00C36B1A">
      <w:pPr>
        <w:rPr>
          <w:lang w:eastAsia="es-CO"/>
        </w:rPr>
      </w:pPr>
    </w:p>
    <w:p w14:paraId="38EB4529" w14:textId="77777777" w:rsidR="00B7708D" w:rsidRDefault="00B7708D" w:rsidP="00C36B1A">
      <w:pPr>
        <w:rPr>
          <w:lang w:eastAsia="es-CO"/>
        </w:rPr>
      </w:pPr>
    </w:p>
    <w:p w14:paraId="1CB03C09" w14:textId="77777777" w:rsidR="00B7708D" w:rsidRDefault="00B7708D" w:rsidP="00C36B1A">
      <w:pPr>
        <w:rPr>
          <w:lang w:eastAsia="es-CO"/>
        </w:rPr>
      </w:pPr>
    </w:p>
    <w:p w14:paraId="701516C0" w14:textId="77777777" w:rsidR="00B7708D" w:rsidRDefault="00B7708D" w:rsidP="00C36B1A">
      <w:pPr>
        <w:rPr>
          <w:lang w:eastAsia="es-CO"/>
        </w:rPr>
      </w:pPr>
    </w:p>
    <w:p w14:paraId="23D08E5C" w14:textId="77777777" w:rsidR="00B7708D" w:rsidRDefault="00B7708D" w:rsidP="00C36B1A">
      <w:pPr>
        <w:rPr>
          <w:lang w:eastAsia="es-CO"/>
        </w:rPr>
      </w:pPr>
    </w:p>
    <w:p w14:paraId="6D754015" w14:textId="77777777" w:rsidR="00B7708D" w:rsidRDefault="00B7708D" w:rsidP="00C36B1A">
      <w:pPr>
        <w:rPr>
          <w:lang w:eastAsia="es-CO"/>
        </w:rPr>
      </w:pPr>
    </w:p>
    <w:p w14:paraId="175BA82E" w14:textId="77777777" w:rsidR="00B7708D" w:rsidRDefault="00B7708D" w:rsidP="00C36B1A">
      <w:pPr>
        <w:rPr>
          <w:lang w:eastAsia="es-CO"/>
        </w:rPr>
      </w:pPr>
    </w:p>
    <w:p w14:paraId="351173FB" w14:textId="77777777" w:rsidR="00B7708D" w:rsidRDefault="00B7708D" w:rsidP="00C36B1A">
      <w:pPr>
        <w:rPr>
          <w:lang w:eastAsia="es-CO"/>
        </w:rPr>
      </w:pPr>
    </w:p>
    <w:p w14:paraId="0D7F4CD0" w14:textId="533C93A6" w:rsidR="004D2EB9" w:rsidRDefault="004D2EB9" w:rsidP="00312716">
      <w:pPr>
        <w:pStyle w:val="Figura"/>
      </w:pPr>
      <w:r>
        <w:t>Mapa conceptual sobre articulación de entornos</w:t>
      </w:r>
    </w:p>
    <w:p w14:paraId="61C4A9B5" w14:textId="372971D9" w:rsidR="00B7708D" w:rsidRDefault="00B7708D" w:rsidP="00B7708D">
      <w:pPr>
        <w:jc w:val="center"/>
        <w:rPr>
          <w:lang w:eastAsia="es-CO"/>
        </w:rPr>
      </w:pPr>
      <w:r>
        <w:rPr>
          <w:noProof/>
        </w:rPr>
        <w:drawing>
          <wp:inline distT="0" distB="0" distL="0" distR="0" wp14:anchorId="5BAA1187" wp14:editId="7CDA0D31">
            <wp:extent cx="5659063" cy="5695950"/>
            <wp:effectExtent l="0" t="0" r="0" b="0"/>
            <wp:doc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176" cy="5701096"/>
                    </a:xfrm>
                    <a:prstGeom prst="rect">
                      <a:avLst/>
                    </a:prstGeom>
                    <a:noFill/>
                    <a:ln>
                      <a:noFill/>
                    </a:ln>
                  </pic:spPr>
                </pic:pic>
              </a:graphicData>
            </a:graphic>
          </wp:inline>
        </w:drawing>
      </w:r>
    </w:p>
    <w:p w14:paraId="4612B5B3" w14:textId="5C8B2985" w:rsidR="004D2EB9" w:rsidRPr="00312716" w:rsidRDefault="004D2EB9" w:rsidP="00312716">
      <w:pPr>
        <w:jc w:val="center"/>
        <w:rPr>
          <w:sz w:val="20"/>
          <w:szCs w:val="20"/>
          <w:lang w:eastAsia="es-CO"/>
        </w:rPr>
      </w:pPr>
      <w:r w:rsidRPr="00312716">
        <w:rPr>
          <w:sz w:val="20"/>
          <w:szCs w:val="20"/>
          <w:lang w:eastAsia="es-CO"/>
        </w:rPr>
        <w:t>Nota. SENA (2022)</w:t>
      </w:r>
    </w:p>
    <w:p w14:paraId="4DE4CF32" w14:textId="77777777" w:rsidR="001275A1" w:rsidRDefault="001275A1"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372B0FBE" w:rsidR="00DA4174" w:rsidRPr="00F97DDD" w:rsidRDefault="004161E0" w:rsidP="00DA4174">
      <w:pPr>
        <w:pStyle w:val="Ttulo1"/>
        <w:rPr>
          <w:lang w:val="es-CO"/>
        </w:rPr>
      </w:pPr>
      <w:bookmarkStart w:id="7" w:name="_Toc143596655"/>
      <w:r w:rsidRPr="004161E0">
        <w:rPr>
          <w:lang w:val="es-CO"/>
        </w:rPr>
        <w:t>Seguimiento y monitoreo</w:t>
      </w:r>
      <w:bookmarkEnd w:id="7"/>
      <w:r w:rsidR="00DA4174" w:rsidRPr="00F97DDD">
        <w:rPr>
          <w:lang w:val="es-CO"/>
        </w:rPr>
        <w:t xml:space="preserve"> </w:t>
      </w:r>
    </w:p>
    <w:p w14:paraId="7C6CF7FA" w14:textId="77777777" w:rsidR="004161E0" w:rsidRDefault="004161E0" w:rsidP="004161E0">
      <w:pPr>
        <w:rPr>
          <w:lang w:eastAsia="es-CO"/>
        </w:rPr>
      </w:pPr>
      <w:r>
        <w:rPr>
          <w:lang w:eastAsia="es-CO"/>
        </w:rPr>
        <w:t>Tal como se evidencia en el mapa conceptual anterior sobre articulación, los entornos saludables se encuentran íntimamente correlacionados y la estrategia funciona de manera interdependiente, por lo cual las instituciones deben hacer constante monitoreo y seguimiento para establecer, de acuerdo con los resultados que deberán basarse en los indicadores propuestos y en su análisis exhaustivo, planes de mejora ajustados a los hallazgos.</w:t>
      </w:r>
    </w:p>
    <w:p w14:paraId="66F0222F" w14:textId="77777777" w:rsidR="004161E0" w:rsidRDefault="004161E0" w:rsidP="004161E0">
      <w:pPr>
        <w:rPr>
          <w:lang w:eastAsia="es-CO"/>
        </w:rPr>
      </w:pPr>
      <w:r>
        <w:rPr>
          <w:lang w:eastAsia="es-CO"/>
        </w:rPr>
        <w:t>El seguimiento, supervisión y evaluación de la ejecución de los planes de acción deben concebirse desde dos instancias diferentes:</w:t>
      </w:r>
    </w:p>
    <w:p w14:paraId="5183AE8E" w14:textId="77777777" w:rsidR="002C20B6" w:rsidRPr="00F57620" w:rsidRDefault="004161E0">
      <w:pPr>
        <w:pStyle w:val="Prrafodelista"/>
        <w:numPr>
          <w:ilvl w:val="0"/>
          <w:numId w:val="30"/>
        </w:numPr>
        <w:ind w:left="1418"/>
        <w:rPr>
          <w:b/>
          <w:bCs/>
          <w:lang w:val="es-ES_tradnl" w:eastAsia="es-CO"/>
        </w:rPr>
      </w:pPr>
      <w:r w:rsidRPr="002C20B6">
        <w:rPr>
          <w:b/>
          <w:bCs/>
          <w:lang w:val="es-ES_tradnl" w:eastAsia="es-CO"/>
        </w:rPr>
        <w:t>Instancia comunitaria y social</w:t>
      </w:r>
      <w:r w:rsidR="002C20B6" w:rsidRPr="002C20B6">
        <w:rPr>
          <w:b/>
          <w:bCs/>
          <w:lang w:val="es-ES_tradnl" w:eastAsia="es-CO"/>
        </w:rPr>
        <w:t>:</w:t>
      </w:r>
      <w:r w:rsidR="002C20B6" w:rsidRPr="002C20B6">
        <w:rPr>
          <w:lang w:val="es-ES_tradnl" w:eastAsia="es-CO"/>
        </w:rPr>
        <w:t xml:space="preserve"> las acciones a realizar se adelantan con organizaciones sociales establecidas y reconocidas en su jurisdicción </w:t>
      </w:r>
      <w:r w:rsidR="002C20B6" w:rsidRPr="00F57620">
        <w:rPr>
          <w:lang w:val="es-ES_tradnl" w:eastAsia="es-CO"/>
        </w:rPr>
        <w:t>política y administrativa, utilizando los espacios de participación existentes.</w:t>
      </w:r>
    </w:p>
    <w:p w14:paraId="12C09AF4" w14:textId="0A424050" w:rsidR="004161E0" w:rsidRPr="00F57620" w:rsidRDefault="004161E0">
      <w:pPr>
        <w:pStyle w:val="Prrafodelista"/>
        <w:numPr>
          <w:ilvl w:val="0"/>
          <w:numId w:val="30"/>
        </w:numPr>
        <w:ind w:left="1418"/>
        <w:rPr>
          <w:b/>
          <w:bCs/>
          <w:lang w:val="es-ES_tradnl" w:eastAsia="es-CO"/>
        </w:rPr>
      </w:pPr>
      <w:r w:rsidRPr="00F57620">
        <w:rPr>
          <w:b/>
          <w:bCs/>
          <w:lang w:val="es-ES_tradnl" w:eastAsia="es-CO"/>
        </w:rPr>
        <w:t>Instancia institucional o gubernamental</w:t>
      </w:r>
      <w:r w:rsidR="002C20B6" w:rsidRPr="00F57620">
        <w:rPr>
          <w:b/>
          <w:bCs/>
          <w:lang w:val="es-ES_tradnl" w:eastAsia="es-CO"/>
        </w:rPr>
        <w:t xml:space="preserve">: </w:t>
      </w:r>
      <w:r w:rsidR="002C20B6" w:rsidRPr="00F57620">
        <w:rPr>
          <w:lang w:val="es-ES_tradnl" w:eastAsia="es-CO"/>
        </w:rPr>
        <w:t>las evaluaciones deben desarrollarse desde lo intersectorial y lideradas por la Mesa Técnica de Entornos Saludables o el espacio intersectorial existente en el territorio y la administración local.</w:t>
      </w:r>
    </w:p>
    <w:p w14:paraId="1E9202AF" w14:textId="419C076E" w:rsidR="004161E0" w:rsidRDefault="004161E0" w:rsidP="00F57620">
      <w:pPr>
        <w:pStyle w:val="Ttulo2"/>
      </w:pPr>
      <w:bookmarkStart w:id="8" w:name="_Toc143596656"/>
      <w:r>
        <w:t>Resultados esperados</w:t>
      </w:r>
      <w:bookmarkEnd w:id="8"/>
    </w:p>
    <w:p w14:paraId="0DC87DFF" w14:textId="77777777" w:rsidR="004161E0" w:rsidRDefault="004161E0" w:rsidP="004161E0">
      <w:pPr>
        <w:rPr>
          <w:lang w:eastAsia="es-CO"/>
        </w:rPr>
      </w:pPr>
      <w:r>
        <w:rPr>
          <w:lang w:eastAsia="es-CO"/>
        </w:rPr>
        <w:t>En Colombia, se cuenta con estrategias de protección para la población(es) vulnerable(s), de tal forma que se coordinan a nivel nacional y territorial una serie de acciones de promoción de la salud de los individuos y de la prevención de los riesgos en aquellas personas o sujetos de los cuales se estima que son prioridad debido a la alta vulnerabilidad y a los riesgos que surgen de las tareas desarrolladas en cada uno de los entornos.</w:t>
      </w:r>
    </w:p>
    <w:p w14:paraId="24BA5450" w14:textId="77777777" w:rsidR="004161E0" w:rsidRDefault="004161E0" w:rsidP="004161E0">
      <w:pPr>
        <w:rPr>
          <w:lang w:eastAsia="es-CO"/>
        </w:rPr>
      </w:pPr>
      <w:r>
        <w:rPr>
          <w:lang w:eastAsia="es-CO"/>
        </w:rPr>
        <w:t>Para llevar a cabo esta estrategia, se establece un proceso general, que puede ser aplicable a cada uno de los entornos donde el individuo sigue su curso de vida; dicho proceso se lleva a cabo en las siguientes fases:</w:t>
      </w:r>
    </w:p>
    <w:p w14:paraId="7F11B6E7" w14:textId="77777777" w:rsidR="00F57620" w:rsidRDefault="004161E0" w:rsidP="00F57620">
      <w:pPr>
        <w:rPr>
          <w:b/>
          <w:bCs/>
          <w:lang w:eastAsia="es-CO"/>
        </w:rPr>
      </w:pPr>
      <w:r w:rsidRPr="00F57620">
        <w:rPr>
          <w:b/>
          <w:bCs/>
          <w:lang w:eastAsia="es-CO"/>
        </w:rPr>
        <w:t>Fase 1</w:t>
      </w:r>
      <w:r w:rsidR="00F57620">
        <w:rPr>
          <w:b/>
          <w:bCs/>
          <w:lang w:eastAsia="es-CO"/>
        </w:rPr>
        <w:t>:</w:t>
      </w:r>
    </w:p>
    <w:p w14:paraId="6527B25E" w14:textId="1E24A66F" w:rsidR="004161E0" w:rsidRPr="00312716" w:rsidRDefault="004161E0">
      <w:pPr>
        <w:pStyle w:val="Prrafodelista"/>
        <w:numPr>
          <w:ilvl w:val="0"/>
          <w:numId w:val="31"/>
        </w:numPr>
        <w:rPr>
          <w:b/>
          <w:bCs/>
          <w:lang w:val="es-CO" w:eastAsia="es-CO"/>
        </w:rPr>
      </w:pPr>
      <w:r w:rsidRPr="00312716">
        <w:rPr>
          <w:lang w:val="es-CO" w:eastAsia="es-CO"/>
        </w:rPr>
        <w:t>Estudios de caracterización de condiciones de vida de poblaciones vulnerables.</w:t>
      </w:r>
    </w:p>
    <w:p w14:paraId="3EF2BBA1" w14:textId="77777777" w:rsidR="004161E0" w:rsidRPr="00312716" w:rsidRDefault="004161E0">
      <w:pPr>
        <w:pStyle w:val="Prrafodelista"/>
        <w:numPr>
          <w:ilvl w:val="0"/>
          <w:numId w:val="31"/>
        </w:numPr>
        <w:rPr>
          <w:lang w:val="es-CO" w:eastAsia="es-CO"/>
        </w:rPr>
      </w:pPr>
      <w:r w:rsidRPr="00312716">
        <w:rPr>
          <w:lang w:val="es-CO" w:eastAsia="es-CO"/>
        </w:rPr>
        <w:t>Aplicación de los instrumentos de recolección de información, para conocer las condiciones de vida por entorno para la población.</w:t>
      </w:r>
    </w:p>
    <w:p w14:paraId="0114F685" w14:textId="77777777" w:rsidR="004161E0" w:rsidRPr="00312716" w:rsidRDefault="004161E0">
      <w:pPr>
        <w:pStyle w:val="Prrafodelista"/>
        <w:numPr>
          <w:ilvl w:val="0"/>
          <w:numId w:val="31"/>
        </w:numPr>
        <w:rPr>
          <w:lang w:val="es-CO" w:eastAsia="es-CO"/>
        </w:rPr>
      </w:pPr>
      <w:r w:rsidRPr="00312716">
        <w:rPr>
          <w:lang w:val="es-CO" w:eastAsia="es-CO"/>
        </w:rPr>
        <w:t>Acciones de sensibilización social dirigidas al fomento de estilos de vida saludable.</w:t>
      </w:r>
    </w:p>
    <w:p w14:paraId="29979096" w14:textId="53CF7824" w:rsidR="004161E0" w:rsidRPr="00F57620" w:rsidRDefault="004161E0" w:rsidP="004161E0">
      <w:pPr>
        <w:rPr>
          <w:b/>
          <w:bCs/>
          <w:lang w:eastAsia="es-CO"/>
        </w:rPr>
      </w:pPr>
      <w:r w:rsidRPr="00F57620">
        <w:rPr>
          <w:b/>
          <w:bCs/>
          <w:lang w:eastAsia="es-CO"/>
        </w:rPr>
        <w:t>Fase 2</w:t>
      </w:r>
      <w:r w:rsidR="00F57620" w:rsidRPr="00F57620">
        <w:rPr>
          <w:b/>
          <w:bCs/>
          <w:lang w:eastAsia="es-CO"/>
        </w:rPr>
        <w:t>:</w:t>
      </w:r>
    </w:p>
    <w:p w14:paraId="3692996E" w14:textId="77777777" w:rsidR="004161E0" w:rsidRPr="00312716" w:rsidRDefault="004161E0">
      <w:pPr>
        <w:pStyle w:val="Prrafodelista"/>
        <w:numPr>
          <w:ilvl w:val="0"/>
          <w:numId w:val="32"/>
        </w:numPr>
        <w:rPr>
          <w:lang w:val="es-CO" w:eastAsia="es-CO"/>
        </w:rPr>
      </w:pPr>
      <w:r w:rsidRPr="00312716">
        <w:rPr>
          <w:lang w:val="es-CO" w:eastAsia="es-CO"/>
        </w:rPr>
        <w:t>Capacitación sobre los factores de riesgo según el entorno.</w:t>
      </w:r>
    </w:p>
    <w:p w14:paraId="3114E55E" w14:textId="77777777" w:rsidR="004161E0" w:rsidRPr="00312716" w:rsidRDefault="004161E0">
      <w:pPr>
        <w:pStyle w:val="Prrafodelista"/>
        <w:numPr>
          <w:ilvl w:val="0"/>
          <w:numId w:val="32"/>
        </w:numPr>
        <w:rPr>
          <w:lang w:val="es-CO" w:eastAsia="es-CO"/>
        </w:rPr>
      </w:pPr>
      <w:r w:rsidRPr="00312716">
        <w:rPr>
          <w:lang w:val="es-CO" w:eastAsia="es-CO"/>
        </w:rPr>
        <w:t>Asesoría y asistencia técnica para el mejoramiento de las condiciones de vida y salud.</w:t>
      </w:r>
    </w:p>
    <w:p w14:paraId="09B02590" w14:textId="77777777" w:rsidR="004161E0" w:rsidRPr="00312716" w:rsidRDefault="004161E0">
      <w:pPr>
        <w:pStyle w:val="Prrafodelista"/>
        <w:numPr>
          <w:ilvl w:val="0"/>
          <w:numId w:val="32"/>
        </w:numPr>
        <w:rPr>
          <w:lang w:val="es-CO" w:eastAsia="es-CO"/>
        </w:rPr>
      </w:pPr>
      <w:r w:rsidRPr="00312716">
        <w:rPr>
          <w:lang w:val="es-CO" w:eastAsia="es-CO"/>
        </w:rPr>
        <w:t>Creación o fortalecimiento de instancias organizativas de poblaciones vulnerables.</w:t>
      </w:r>
    </w:p>
    <w:p w14:paraId="459DB3B1" w14:textId="77777777" w:rsidR="004161E0" w:rsidRPr="00312716" w:rsidRDefault="004161E0">
      <w:pPr>
        <w:pStyle w:val="Prrafodelista"/>
        <w:numPr>
          <w:ilvl w:val="0"/>
          <w:numId w:val="32"/>
        </w:numPr>
        <w:rPr>
          <w:lang w:val="es-CO" w:eastAsia="es-CO"/>
        </w:rPr>
      </w:pPr>
      <w:r w:rsidRPr="00312716">
        <w:rPr>
          <w:lang w:val="es-CO" w:eastAsia="es-CO"/>
        </w:rPr>
        <w:t>Implementación del sistema de monitoreo de condiciones de salud por grupos poblacionales vulnerables.</w:t>
      </w:r>
    </w:p>
    <w:p w14:paraId="4E0377D9" w14:textId="77777777" w:rsidR="004161E0" w:rsidRPr="00312716" w:rsidRDefault="004161E0">
      <w:pPr>
        <w:pStyle w:val="Prrafodelista"/>
        <w:numPr>
          <w:ilvl w:val="0"/>
          <w:numId w:val="32"/>
        </w:numPr>
        <w:rPr>
          <w:lang w:val="es-CO" w:eastAsia="es-CO"/>
        </w:rPr>
      </w:pPr>
      <w:r w:rsidRPr="00312716">
        <w:rPr>
          <w:lang w:val="es-CO" w:eastAsia="es-CO"/>
        </w:rPr>
        <w:t>Desarrollo de actividades tendientes a promover el registro de los riesgos asociados a las condiciones de vida, según el entorno de esta población, su perfil y tendencias.</w:t>
      </w:r>
    </w:p>
    <w:p w14:paraId="50D859C2" w14:textId="09BEB1B5" w:rsidR="004161E0" w:rsidRDefault="004161E0" w:rsidP="00F57620">
      <w:pPr>
        <w:pStyle w:val="Ttulo2"/>
      </w:pPr>
      <w:bookmarkStart w:id="9" w:name="_Toc143596657"/>
      <w:r>
        <w:t>Indicadores: fichas de indicadores</w:t>
      </w:r>
      <w:bookmarkEnd w:id="9"/>
    </w:p>
    <w:p w14:paraId="16F83C86" w14:textId="77777777" w:rsidR="004161E0" w:rsidRDefault="004161E0" w:rsidP="004161E0">
      <w:pPr>
        <w:rPr>
          <w:lang w:eastAsia="es-CO"/>
        </w:rPr>
      </w:pPr>
      <w:r>
        <w:rPr>
          <w:lang w:eastAsia="es-CO"/>
        </w:rPr>
        <w:t>Los indicadores en salud permiten recopilar información sobre las características y dimensiones del estado de salud de los individuos que componen una población y, de la misma manera, permiten conocer el desempeño del sistema de salud; estos, a su vez, sirven para señalar y vigilar la situación de salud de una población.</w:t>
      </w:r>
    </w:p>
    <w:p w14:paraId="65CD2978" w14:textId="77777777" w:rsidR="004161E0" w:rsidRDefault="004161E0" w:rsidP="004161E0">
      <w:pPr>
        <w:rPr>
          <w:lang w:eastAsia="es-CO"/>
        </w:rPr>
      </w:pPr>
      <w:r>
        <w:rPr>
          <w:lang w:eastAsia="es-CO"/>
        </w:rPr>
        <w:t xml:space="preserve">Según la OPS-OMS (2012, p. 2), un buen indicador en salud debe </w:t>
      </w:r>
      <w:r w:rsidRPr="00684B51">
        <w:rPr>
          <w:i/>
          <w:iCs/>
          <w:lang w:eastAsia="es-CO"/>
        </w:rPr>
        <w:t>“ser mensurable, factible, válido, oportuno, reproducible, sostenible, relevante y comprensible. Además, es preferible que los indicadores estén estratificados por persona, lugar y tiempo”.</w:t>
      </w:r>
    </w:p>
    <w:p w14:paraId="1662F573" w14:textId="626DE165" w:rsidR="00684B51" w:rsidRDefault="00684B51" w:rsidP="00F6297C">
      <w:pPr>
        <w:spacing w:line="240" w:lineRule="auto"/>
        <w:jc w:val="center"/>
        <w:rPr>
          <w:b/>
          <w:bCs/>
          <w:lang w:eastAsia="es-CO"/>
        </w:rPr>
      </w:pPr>
      <w:r w:rsidRPr="00684B51">
        <w:rPr>
          <w:b/>
          <w:bCs/>
          <w:lang w:eastAsia="es-CO"/>
        </w:rPr>
        <w:t>Indicadores de salud</w:t>
      </w:r>
      <w:r w:rsidR="00251549">
        <w:rPr>
          <w:b/>
          <w:bCs/>
          <w:lang w:eastAsia="es-CO"/>
        </w:rPr>
        <w:t>.</w:t>
      </w:r>
    </w:p>
    <w:p w14:paraId="652A04A4" w14:textId="2C5810D7" w:rsidR="00251549" w:rsidRPr="00E86B86" w:rsidRDefault="00251549" w:rsidP="00F6297C">
      <w:pPr>
        <w:spacing w:line="240" w:lineRule="auto"/>
        <w:jc w:val="center"/>
        <w:rPr>
          <w:b/>
          <w:bCs/>
          <w:lang w:eastAsia="es-CO"/>
        </w:rPr>
      </w:pPr>
      <w:r>
        <w:rPr>
          <w:b/>
          <w:bCs/>
          <w:lang w:eastAsia="es-CO"/>
        </w:rPr>
        <w:t>Aspectos conceptuales y operativos</w:t>
      </w:r>
    </w:p>
    <w:p w14:paraId="6D6EED1B" w14:textId="11C4ACD0" w:rsidR="00684B51" w:rsidRPr="00E86B86" w:rsidRDefault="00684B51" w:rsidP="00684B51">
      <w:pPr>
        <w:jc w:val="center"/>
        <w:rPr>
          <w:lang w:eastAsia="es-CO"/>
        </w:rPr>
      </w:pPr>
      <w:r w:rsidRPr="00684B51">
        <w:rPr>
          <w:lang w:eastAsia="es-CO"/>
        </w:rPr>
        <w:t>En el siguiente enlace, se encuentra toda la información relacionada con los indicadores de salud, sus aspectos conceptuales y operativos dispuestos por la Organización Panamericana de la Salud</w:t>
      </w:r>
      <w:r w:rsidRPr="0071000B">
        <w:rPr>
          <w:lang w:eastAsia="es-CO"/>
        </w:rPr>
        <w:t>:</w:t>
      </w:r>
    </w:p>
    <w:p w14:paraId="538B04B7" w14:textId="711B22A0" w:rsidR="00684B51" w:rsidRPr="0071000B" w:rsidRDefault="00000000" w:rsidP="00684B51">
      <w:pPr>
        <w:jc w:val="center"/>
        <w:rPr>
          <w:lang w:eastAsia="es-CO"/>
        </w:rPr>
      </w:pPr>
      <w:hyperlink r:id="rId25" w:anchor="gsc.tab=0" w:history="1">
        <w:r w:rsidR="00684B51" w:rsidRPr="00684B51">
          <w:rPr>
            <w:rStyle w:val="Hipervnculo"/>
            <w:b/>
          </w:rPr>
          <w:t>Enlace de la página</w:t>
        </w:r>
      </w:hyperlink>
    </w:p>
    <w:p w14:paraId="4437BD4E" w14:textId="77777777" w:rsidR="004161E0" w:rsidRDefault="004161E0" w:rsidP="004161E0">
      <w:pPr>
        <w:rPr>
          <w:lang w:eastAsia="es-CO"/>
        </w:rPr>
      </w:pPr>
      <w:r>
        <w:rPr>
          <w:lang w:eastAsia="es-CO"/>
        </w:rPr>
        <w:t>En la siguiente temática, se explica el concepto de fichas, el cual facilita la descripción de los indicadores:</w:t>
      </w:r>
    </w:p>
    <w:p w14:paraId="296632CD" w14:textId="77777777" w:rsidR="004161E0" w:rsidRDefault="004161E0" w:rsidP="004161E0">
      <w:pPr>
        <w:rPr>
          <w:lang w:eastAsia="es-CO"/>
        </w:rPr>
      </w:pPr>
    </w:p>
    <w:p w14:paraId="0D1558DB" w14:textId="77777777" w:rsidR="00281F0E" w:rsidRDefault="00281F0E" w:rsidP="004161E0">
      <w:pPr>
        <w:rPr>
          <w:lang w:eastAsia="es-CO"/>
        </w:rPr>
      </w:pPr>
    </w:p>
    <w:p w14:paraId="50B7B7AA" w14:textId="77777777" w:rsidR="004161E0" w:rsidRPr="00281F0E" w:rsidRDefault="004161E0" w:rsidP="004161E0">
      <w:pPr>
        <w:rPr>
          <w:b/>
          <w:bCs/>
          <w:lang w:eastAsia="es-CO"/>
        </w:rPr>
      </w:pPr>
      <w:r w:rsidRPr="00281F0E">
        <w:rPr>
          <w:b/>
          <w:bCs/>
          <w:lang w:eastAsia="es-CO"/>
        </w:rPr>
        <w:t>Fichas de indicadores</w:t>
      </w:r>
    </w:p>
    <w:p w14:paraId="330DE2C1" w14:textId="77777777" w:rsidR="004161E0" w:rsidRDefault="004161E0" w:rsidP="004161E0">
      <w:pPr>
        <w:rPr>
          <w:lang w:eastAsia="es-CO"/>
        </w:rPr>
      </w:pPr>
      <w:r>
        <w:rPr>
          <w:lang w:eastAsia="es-CO"/>
        </w:rPr>
        <w:t>El PAIES tiene como responsabilidad adoptar un programa que debe estar orientado a optimizar la percepción y cuantificación de dichas relaciones; de este modo, se puede inferir que una mejora en las condiciones socioambientales y condiciones sanitarias de los entornos de salud, como vivienda, escuela y lugar de trabajo, puede reducir la cantidad de eventos del indicador de efecto en la salud del individuo o sujeto a vigilar.</w:t>
      </w:r>
    </w:p>
    <w:p w14:paraId="1E56FC98" w14:textId="77777777" w:rsidR="004161E0" w:rsidRDefault="004161E0" w:rsidP="004161E0">
      <w:pPr>
        <w:rPr>
          <w:lang w:eastAsia="es-CO"/>
        </w:rPr>
      </w:pPr>
      <w:r>
        <w:rPr>
          <w:lang w:eastAsia="es-CO"/>
        </w:rPr>
        <w:t>Por ejemplo, se espera que, de una mejora en la situación y condiciones de vida (satisfacción de las necesidades básicas, como salud, educación, vivienda, alimentación), se decremente la cantidad de situaciones que afecten la salud mental de los pobladores y se reduzca la tasa de padecimientos como estrés, depresión o ansiedad, que pueden llevar al individuo incluso a la muerte (suicidio).</w:t>
      </w:r>
    </w:p>
    <w:p w14:paraId="147E1435" w14:textId="03C842E7" w:rsidR="00281F0E" w:rsidRPr="00E86B86" w:rsidRDefault="00281F0E" w:rsidP="00281F0E">
      <w:pPr>
        <w:jc w:val="center"/>
        <w:rPr>
          <w:b/>
          <w:bCs/>
          <w:lang w:eastAsia="es-CO"/>
        </w:rPr>
      </w:pPr>
      <w:r w:rsidRPr="00281F0E">
        <w:rPr>
          <w:b/>
          <w:bCs/>
          <w:lang w:eastAsia="es-CO"/>
        </w:rPr>
        <w:t>Ficha para la descripción del indicador</w:t>
      </w:r>
    </w:p>
    <w:p w14:paraId="43D9E7FB" w14:textId="33A12D47" w:rsidR="00281F0E" w:rsidRPr="00E86B86" w:rsidRDefault="00281F0E" w:rsidP="00281F0E">
      <w:pPr>
        <w:jc w:val="center"/>
        <w:rPr>
          <w:lang w:eastAsia="es-CO"/>
        </w:rPr>
      </w:pPr>
      <w:r w:rsidRPr="00281F0E">
        <w:rPr>
          <w:lang w:eastAsia="es-CO"/>
        </w:rPr>
        <w:t>En el siguiente enlace, se evidencia la ficha para la descripción del indicador, donde están todos los campos que componen la ficha; de igual manera, en la página 2, se encuentra un modelo para poder comprender de mejor manera una ficha diligenciada</w:t>
      </w:r>
      <w:r w:rsidRPr="0071000B">
        <w:rPr>
          <w:lang w:eastAsia="es-CO"/>
        </w:rPr>
        <w:t>:</w:t>
      </w:r>
    </w:p>
    <w:p w14:paraId="19A560E7" w14:textId="09FB5778" w:rsidR="00281F0E" w:rsidRPr="0071000B" w:rsidRDefault="00000000" w:rsidP="00281F0E">
      <w:pPr>
        <w:jc w:val="center"/>
        <w:rPr>
          <w:lang w:eastAsia="es-CO"/>
        </w:rPr>
      </w:pPr>
      <w:hyperlink r:id="rId26" w:anchor="gsc.tab=0" w:history="1">
        <w:r w:rsidR="00281F0E" w:rsidRPr="00281F0E">
          <w:rPr>
            <w:rStyle w:val="Hipervnculo"/>
            <w:b/>
          </w:rPr>
          <w:t>Enlace de la página</w:t>
        </w:r>
      </w:hyperlink>
    </w:p>
    <w:p w14:paraId="117E1302" w14:textId="499528DD" w:rsidR="004161E0" w:rsidRDefault="004161E0" w:rsidP="00281F0E">
      <w:pPr>
        <w:pStyle w:val="Ttulo2"/>
      </w:pPr>
      <w:bookmarkStart w:id="10" w:name="_Toc143596658"/>
      <w:r>
        <w:t>Análisis, resultados y acciones de mejora</w:t>
      </w:r>
      <w:bookmarkEnd w:id="10"/>
    </w:p>
    <w:p w14:paraId="2CABE6E7" w14:textId="77777777" w:rsidR="004161E0" w:rsidRDefault="004161E0" w:rsidP="004161E0">
      <w:pPr>
        <w:rPr>
          <w:lang w:eastAsia="es-CO"/>
        </w:rPr>
      </w:pPr>
      <w:r>
        <w:rPr>
          <w:lang w:eastAsia="es-CO"/>
        </w:rPr>
        <w:t>Analizar los resultados es un proceso que conlleva una revisión minuciosa de cada una de las herramientas utilizadas para evaluar cada uno de los entornos; es posible analizar los resultados obtenidos por categorías, teniendo en cuenta las observaciones allí consignadas; esto permitirá estructurar los procesos de valoración de manera regular y contextual; otra forma de hacer esta valoración de resultados es haciéndolo de manera global, es decir, tomando el número de indicadores en:</w:t>
      </w:r>
    </w:p>
    <w:p w14:paraId="1D30D124" w14:textId="77777777" w:rsidR="004161E0" w:rsidRDefault="004161E0">
      <w:pPr>
        <w:pStyle w:val="Prrafodelista"/>
        <w:numPr>
          <w:ilvl w:val="0"/>
          <w:numId w:val="33"/>
        </w:numPr>
        <w:rPr>
          <w:lang w:eastAsia="es-CO"/>
        </w:rPr>
      </w:pPr>
      <w:r>
        <w:rPr>
          <w:lang w:eastAsia="es-CO"/>
        </w:rPr>
        <w:t>Nivel inicial.</w:t>
      </w:r>
    </w:p>
    <w:p w14:paraId="74D41ECD" w14:textId="77777777" w:rsidR="004161E0" w:rsidRDefault="004161E0">
      <w:pPr>
        <w:pStyle w:val="Prrafodelista"/>
        <w:numPr>
          <w:ilvl w:val="0"/>
          <w:numId w:val="33"/>
        </w:numPr>
        <w:rPr>
          <w:lang w:eastAsia="es-CO"/>
        </w:rPr>
      </w:pPr>
      <w:r>
        <w:rPr>
          <w:lang w:eastAsia="es-CO"/>
        </w:rPr>
        <w:t>Nivel medio.</w:t>
      </w:r>
    </w:p>
    <w:p w14:paraId="08AE9EAE" w14:textId="77777777" w:rsidR="004161E0" w:rsidRDefault="004161E0">
      <w:pPr>
        <w:pStyle w:val="Prrafodelista"/>
        <w:numPr>
          <w:ilvl w:val="0"/>
          <w:numId w:val="33"/>
        </w:numPr>
        <w:rPr>
          <w:lang w:eastAsia="es-CO"/>
        </w:rPr>
      </w:pPr>
      <w:r>
        <w:rPr>
          <w:lang w:eastAsia="es-CO"/>
        </w:rPr>
        <w:t>Nivel avanzado.</w:t>
      </w:r>
    </w:p>
    <w:p w14:paraId="562ABB93" w14:textId="77777777" w:rsidR="004161E0" w:rsidRDefault="004161E0" w:rsidP="004161E0">
      <w:pPr>
        <w:rPr>
          <w:lang w:eastAsia="es-CO"/>
        </w:rPr>
      </w:pPr>
      <w:r>
        <w:rPr>
          <w:lang w:eastAsia="es-CO"/>
        </w:rPr>
        <w:t>Lo que dará como resultado final un indicador general cuantitativo. Cabe resaltar que el análisis se hace basado en el interés del evaluador.</w:t>
      </w:r>
    </w:p>
    <w:p w14:paraId="70C2BE88" w14:textId="77777777" w:rsidR="004161E0" w:rsidRPr="00551897" w:rsidRDefault="004161E0" w:rsidP="004161E0">
      <w:pPr>
        <w:rPr>
          <w:b/>
          <w:bCs/>
          <w:lang w:eastAsia="es-CO"/>
        </w:rPr>
      </w:pPr>
      <w:r w:rsidRPr="00551897">
        <w:rPr>
          <w:b/>
          <w:bCs/>
          <w:lang w:eastAsia="es-CO"/>
        </w:rPr>
        <w:t>Acciones de mejora</w:t>
      </w:r>
    </w:p>
    <w:p w14:paraId="7A145A0B" w14:textId="25ED6953" w:rsidR="004161E0" w:rsidRDefault="004161E0" w:rsidP="004161E0">
      <w:pPr>
        <w:rPr>
          <w:lang w:eastAsia="es-CO"/>
        </w:rPr>
      </w:pPr>
      <w:r>
        <w:rPr>
          <w:lang w:eastAsia="es-CO"/>
        </w:rPr>
        <w:t xml:space="preserve">Las acciones de mejora son estrategias que no solo ayudan a superar una situación generada en un momento dado, que previamente fue analizado, sino que también permite que sea realizado continuamente, garantizando el mejoramiento </w:t>
      </w:r>
      <w:proofErr w:type="gramStart"/>
      <w:r w:rsidR="00F6297C">
        <w:rPr>
          <w:lang w:eastAsia="es-CO"/>
        </w:rPr>
        <w:t>continuo</w:t>
      </w:r>
      <w:proofErr w:type="gramEnd"/>
      <w:r>
        <w:rPr>
          <w:lang w:eastAsia="es-CO"/>
        </w:rPr>
        <w:t xml:space="preserve"> orientado a proteger, prevenir y mitigar el deterioro de la salud de la población a intervenir.</w:t>
      </w:r>
    </w:p>
    <w:p w14:paraId="21F8F3F7" w14:textId="77777777" w:rsidR="004161E0" w:rsidRDefault="004161E0" w:rsidP="004161E0">
      <w:pPr>
        <w:rPr>
          <w:lang w:eastAsia="es-CO"/>
        </w:rPr>
      </w:pPr>
      <w:r>
        <w:rPr>
          <w:lang w:eastAsia="es-CO"/>
        </w:rPr>
        <w:t>Para la realización de acciones de mejora altamente confiables, es importante que el PAIES - Plan de Acción Intersectorial de Entornos Saludables implemente un sistema de información que deberá ser accesible al público y que pueda incluir, como mínimo, los siguientes puntos:</w:t>
      </w:r>
    </w:p>
    <w:p w14:paraId="34E58B31" w14:textId="77777777" w:rsidR="004161E0" w:rsidRPr="00312716" w:rsidRDefault="004161E0">
      <w:pPr>
        <w:pStyle w:val="Prrafodelista"/>
        <w:numPr>
          <w:ilvl w:val="0"/>
          <w:numId w:val="34"/>
        </w:numPr>
        <w:rPr>
          <w:lang w:val="es-CO" w:eastAsia="es-CO"/>
        </w:rPr>
      </w:pPr>
      <w:r w:rsidRPr="00312716">
        <w:rPr>
          <w:lang w:val="es-CO" w:eastAsia="es-CO"/>
        </w:rPr>
        <w:t>Información de las zonas y grupos poblacionales de interés.</w:t>
      </w:r>
    </w:p>
    <w:p w14:paraId="75737108" w14:textId="77777777" w:rsidR="004161E0" w:rsidRPr="00312716" w:rsidRDefault="004161E0">
      <w:pPr>
        <w:pStyle w:val="Prrafodelista"/>
        <w:numPr>
          <w:ilvl w:val="0"/>
          <w:numId w:val="34"/>
        </w:numPr>
        <w:rPr>
          <w:lang w:val="es-CO" w:eastAsia="es-CO"/>
        </w:rPr>
      </w:pPr>
      <w:r w:rsidRPr="00312716">
        <w:rPr>
          <w:lang w:val="es-CO" w:eastAsia="es-CO"/>
        </w:rPr>
        <w:t>Información sobre la caracterización de la situación social, ambiental y de salud.</w:t>
      </w:r>
    </w:p>
    <w:p w14:paraId="761726A0" w14:textId="77777777" w:rsidR="004161E0" w:rsidRPr="00312716" w:rsidRDefault="004161E0">
      <w:pPr>
        <w:pStyle w:val="Prrafodelista"/>
        <w:numPr>
          <w:ilvl w:val="0"/>
          <w:numId w:val="34"/>
        </w:numPr>
        <w:rPr>
          <w:lang w:val="es-CO" w:eastAsia="es-CO"/>
        </w:rPr>
      </w:pPr>
      <w:r w:rsidRPr="00312716">
        <w:rPr>
          <w:lang w:val="es-CO" w:eastAsia="es-CO"/>
        </w:rPr>
        <w:t>Caracterización de las condiciones socioambientales y sanitarias de los entornos.</w:t>
      </w:r>
    </w:p>
    <w:p w14:paraId="1CCB1CAE" w14:textId="77777777" w:rsidR="004161E0" w:rsidRDefault="004161E0" w:rsidP="004161E0">
      <w:pPr>
        <w:rPr>
          <w:lang w:eastAsia="es-CO"/>
        </w:rPr>
      </w:pPr>
      <w:r>
        <w:rPr>
          <w:lang w:eastAsia="es-CO"/>
        </w:rPr>
        <w:t>Este sistema de información deberá garantizar que la información sea altamente confiable, y para eso, se recomienda que sea actualizado periódicamente; de igual manera, también debe estar articulado con el Sistema Unificado de Información en Salud Ambiental - SUISA.</w:t>
      </w:r>
    </w:p>
    <w:p w14:paraId="2F8EFB8A" w14:textId="77777777" w:rsidR="004161E0" w:rsidRDefault="004161E0" w:rsidP="004161E0">
      <w:pPr>
        <w:rPr>
          <w:lang w:eastAsia="es-CO"/>
        </w:rPr>
      </w:pPr>
      <w:r>
        <w:rPr>
          <w:lang w:eastAsia="es-CO"/>
        </w:rPr>
        <w:t>Para implementar las acciones orientadas a mejorar las condiciones socioambientales y sanitarias de los entornos en las zonas de interés, debe hacerse a partir de los problemas identificados en el diagnóstico de línea de base.</w:t>
      </w:r>
    </w:p>
    <w:p w14:paraId="183C2B54" w14:textId="77777777" w:rsidR="004161E0" w:rsidRDefault="004161E0" w:rsidP="004161E0">
      <w:pPr>
        <w:rPr>
          <w:lang w:eastAsia="es-CO"/>
        </w:rPr>
      </w:pPr>
      <w:r w:rsidRPr="00F45A4C">
        <w:rPr>
          <w:i/>
          <w:iCs/>
          <w:lang w:eastAsia="es-CO"/>
        </w:rPr>
        <w:t>“Se deberá indicar la justificación, los objetivos y metas, los resultados esperados, la programación de actividades que se han planificado para alcanzar estos objetivos, el cronograma, el presupuesto, las instituciones responsables y los indicadores para la medición del éxito. A continuación, presenta el esquema sugerido para la presentación de cada acción. Las acciones deberán estar coordinadas con la estrategia nacional y deberán ser realistas, apropiadas para el lugar y económica y socialmente viables”</w:t>
      </w:r>
      <w:r>
        <w:rPr>
          <w:lang w:eastAsia="es-CO"/>
        </w:rPr>
        <w:t xml:space="preserve"> (</w:t>
      </w:r>
      <w:proofErr w:type="spellStart"/>
      <w:r>
        <w:rPr>
          <w:lang w:eastAsia="es-CO"/>
        </w:rPr>
        <w:t>MinSalud</w:t>
      </w:r>
      <w:proofErr w:type="spellEnd"/>
      <w:r>
        <w:rPr>
          <w:lang w:eastAsia="es-CO"/>
        </w:rPr>
        <w:t>, 2009).</w:t>
      </w:r>
    </w:p>
    <w:p w14:paraId="367DEC6A" w14:textId="77777777" w:rsidR="001211EC" w:rsidRDefault="001211EC" w:rsidP="004161E0">
      <w:pPr>
        <w:rPr>
          <w:lang w:eastAsia="es-CO"/>
        </w:rPr>
      </w:pPr>
    </w:p>
    <w:p w14:paraId="0BD7A828" w14:textId="77777777" w:rsidR="001211EC" w:rsidRDefault="001211EC" w:rsidP="004161E0">
      <w:pPr>
        <w:rPr>
          <w:lang w:eastAsia="es-CO"/>
        </w:rPr>
      </w:pPr>
    </w:p>
    <w:p w14:paraId="11376091" w14:textId="77777777" w:rsidR="001211EC" w:rsidRDefault="001211EC" w:rsidP="004161E0">
      <w:pPr>
        <w:rPr>
          <w:lang w:eastAsia="es-CO"/>
        </w:rPr>
      </w:pPr>
    </w:p>
    <w:p w14:paraId="1BAA242B" w14:textId="77777777" w:rsidR="001211EC" w:rsidRDefault="001211EC" w:rsidP="004161E0">
      <w:pPr>
        <w:rPr>
          <w:lang w:eastAsia="es-CO"/>
        </w:rPr>
      </w:pPr>
    </w:p>
    <w:p w14:paraId="79AD45C0" w14:textId="77777777" w:rsidR="001211EC" w:rsidRDefault="001211EC" w:rsidP="004161E0">
      <w:pPr>
        <w:rPr>
          <w:lang w:eastAsia="es-CO"/>
        </w:rPr>
      </w:pPr>
    </w:p>
    <w:p w14:paraId="13E2E1BE" w14:textId="127B4F5F" w:rsidR="004161E0" w:rsidRDefault="004161E0" w:rsidP="00312716">
      <w:pPr>
        <w:pStyle w:val="Figura"/>
      </w:pPr>
      <w:r>
        <w:t>Esquema para la presentación de una acción orientada a mejorar las condiciones socioambientales y sanitarias de los entornos y prevenir su deterioro</w:t>
      </w:r>
    </w:p>
    <w:p w14:paraId="1C86E12A" w14:textId="6DBBF8BC" w:rsidR="001211EC" w:rsidRDefault="003274BF" w:rsidP="003274BF">
      <w:pPr>
        <w:jc w:val="center"/>
        <w:rPr>
          <w:lang w:eastAsia="es-CO"/>
        </w:rPr>
      </w:pPr>
      <w:r>
        <w:rPr>
          <w:noProof/>
        </w:rPr>
        <w:drawing>
          <wp:inline distT="0" distB="0" distL="0" distR="0" wp14:anchorId="5F423344" wp14:editId="1D95EB87">
            <wp:extent cx="5629275" cy="4361954"/>
            <wp:effectExtent l="0" t="0" r="0" b="635"/>
            <wp:doc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pic:cNvPicPr/>
                  </pic:nvPicPr>
                  <pic:blipFill>
                    <a:blip r:embed="rId27"/>
                    <a:stretch>
                      <a:fillRect/>
                    </a:stretch>
                  </pic:blipFill>
                  <pic:spPr>
                    <a:xfrm>
                      <a:off x="0" y="0"/>
                      <a:ext cx="5632313" cy="4364308"/>
                    </a:xfrm>
                    <a:prstGeom prst="rect">
                      <a:avLst/>
                    </a:prstGeom>
                  </pic:spPr>
                </pic:pic>
              </a:graphicData>
            </a:graphic>
          </wp:inline>
        </w:drawing>
      </w:r>
    </w:p>
    <w:p w14:paraId="01FAEAC7" w14:textId="540B8677" w:rsidR="004161E0" w:rsidRPr="00312716" w:rsidRDefault="004161E0" w:rsidP="00312716">
      <w:pPr>
        <w:jc w:val="center"/>
        <w:rPr>
          <w:sz w:val="24"/>
          <w:szCs w:val="24"/>
          <w:lang w:eastAsia="es-CO"/>
        </w:rPr>
      </w:pPr>
      <w:r w:rsidRPr="00312716">
        <w:rPr>
          <w:sz w:val="24"/>
          <w:szCs w:val="24"/>
          <w:lang w:eastAsia="es-CO"/>
        </w:rPr>
        <w:t xml:space="preserve">Nota. </w:t>
      </w:r>
      <w:proofErr w:type="spellStart"/>
      <w:r w:rsidRPr="00312716">
        <w:rPr>
          <w:sz w:val="24"/>
          <w:szCs w:val="24"/>
          <w:lang w:eastAsia="es-CO"/>
        </w:rPr>
        <w:t>MinSalud</w:t>
      </w:r>
      <w:proofErr w:type="spellEnd"/>
      <w:r w:rsidRPr="00312716">
        <w:rPr>
          <w:sz w:val="24"/>
          <w:szCs w:val="24"/>
          <w:lang w:eastAsia="es-CO"/>
        </w:rPr>
        <w:t xml:space="preserve"> (2009)</w:t>
      </w:r>
    </w:p>
    <w:p w14:paraId="0082706E" w14:textId="77777777" w:rsidR="004161E0" w:rsidRDefault="004161E0" w:rsidP="004161E0">
      <w:pPr>
        <w:rPr>
          <w:lang w:eastAsia="es-CO"/>
        </w:rPr>
      </w:pPr>
      <w:r>
        <w:rPr>
          <w:lang w:eastAsia="es-CO"/>
        </w:rPr>
        <w:t>Las acciones de mejora son aplicadas teniendo en cuenta los entornos como vivienda, escuela y lugar de trabajo, deben tener en cuenta ciertas disposiciones, para que estas acciones puedan ser implementadas gradualmente, siempre llevando el lineamiento de las actividades y directrices que rigen en Colombia. Algunas disposiciones se presentan a continuación:</w:t>
      </w:r>
    </w:p>
    <w:p w14:paraId="271FDD6A" w14:textId="77777777" w:rsidR="004161E0" w:rsidRPr="002B17F6" w:rsidRDefault="004161E0" w:rsidP="004161E0">
      <w:pPr>
        <w:rPr>
          <w:lang w:val="es-ES_tradnl" w:eastAsia="es-CO"/>
        </w:rPr>
      </w:pPr>
    </w:p>
    <w:p w14:paraId="00A63FEA" w14:textId="77777777" w:rsidR="002B17F6" w:rsidRPr="002B17F6" w:rsidRDefault="002B17F6">
      <w:pPr>
        <w:pStyle w:val="Prrafodelista"/>
        <w:numPr>
          <w:ilvl w:val="0"/>
          <w:numId w:val="35"/>
        </w:numPr>
        <w:ind w:left="1418"/>
        <w:rPr>
          <w:b/>
          <w:bCs/>
          <w:lang w:val="es-ES_tradnl" w:eastAsia="es-CO"/>
        </w:rPr>
      </w:pPr>
      <w:r w:rsidRPr="002B17F6">
        <w:rPr>
          <w:b/>
          <w:bCs/>
          <w:lang w:val="es-ES_tradnl" w:eastAsia="es-CO"/>
        </w:rPr>
        <w:t>Disposiciones políticas:</w:t>
      </w:r>
    </w:p>
    <w:p w14:paraId="2126BACB" w14:textId="77777777" w:rsidR="002B17F6" w:rsidRPr="002B17F6" w:rsidRDefault="004161E0">
      <w:pPr>
        <w:pStyle w:val="Prrafodelista"/>
        <w:numPr>
          <w:ilvl w:val="0"/>
          <w:numId w:val="36"/>
        </w:numPr>
        <w:rPr>
          <w:b/>
          <w:bCs/>
          <w:lang w:val="es-ES_tradnl" w:eastAsia="es-CO"/>
        </w:rPr>
      </w:pPr>
      <w:r w:rsidRPr="002B17F6">
        <w:rPr>
          <w:lang w:val="es-ES_tradnl" w:eastAsia="es-CO"/>
        </w:rPr>
        <w:t>Formulación de resoluciones, edictos, reglamentos a nivel local que mejoren la calidad de los servicios ambientales como agua, saneamiento, fuentes de energía, etc.</w:t>
      </w:r>
    </w:p>
    <w:p w14:paraId="663386A6" w14:textId="77777777" w:rsidR="002B17F6" w:rsidRPr="002B17F6" w:rsidRDefault="004161E0">
      <w:pPr>
        <w:pStyle w:val="Prrafodelista"/>
        <w:numPr>
          <w:ilvl w:val="0"/>
          <w:numId w:val="36"/>
        </w:numPr>
        <w:rPr>
          <w:b/>
          <w:bCs/>
          <w:lang w:val="es-ES_tradnl" w:eastAsia="es-CO"/>
        </w:rPr>
      </w:pPr>
      <w:r w:rsidRPr="002B17F6">
        <w:rPr>
          <w:lang w:val="es-ES_tradnl" w:eastAsia="es-CO"/>
        </w:rPr>
        <w:t>Implementación de estrategias como planes territoriales, consejos territoriales, etc.</w:t>
      </w:r>
    </w:p>
    <w:p w14:paraId="03FDB455" w14:textId="77777777" w:rsidR="002B17F6" w:rsidRPr="002B17F6" w:rsidRDefault="004161E0">
      <w:pPr>
        <w:pStyle w:val="Prrafodelista"/>
        <w:numPr>
          <w:ilvl w:val="0"/>
          <w:numId w:val="36"/>
        </w:numPr>
        <w:rPr>
          <w:b/>
          <w:bCs/>
          <w:lang w:val="es-ES_tradnl" w:eastAsia="es-CO"/>
        </w:rPr>
      </w:pPr>
      <w:r w:rsidRPr="002B17F6">
        <w:rPr>
          <w:lang w:val="es-ES_tradnl" w:eastAsia="es-CO"/>
        </w:rPr>
        <w:t>Velar por procesos de articulación dentro de las entidades.</w:t>
      </w:r>
    </w:p>
    <w:p w14:paraId="78860979" w14:textId="56187999" w:rsidR="00443319" w:rsidRPr="002B17F6" w:rsidRDefault="004161E0">
      <w:pPr>
        <w:pStyle w:val="Prrafodelista"/>
        <w:numPr>
          <w:ilvl w:val="0"/>
          <w:numId w:val="36"/>
        </w:numPr>
        <w:rPr>
          <w:b/>
          <w:bCs/>
          <w:lang w:val="es-ES_tradnl" w:eastAsia="es-CO"/>
        </w:rPr>
      </w:pPr>
      <w:r w:rsidRPr="002B17F6">
        <w:rPr>
          <w:lang w:val="es-ES_tradnl" w:eastAsia="es-CO"/>
        </w:rPr>
        <w:t>Adopción de medidas dadas por los diferentes ministerios.</w:t>
      </w:r>
    </w:p>
    <w:p w14:paraId="3E5F582D" w14:textId="085F3791" w:rsidR="002B17F6" w:rsidRPr="002B17F6" w:rsidRDefault="002B17F6">
      <w:pPr>
        <w:pStyle w:val="Prrafodelista"/>
        <w:numPr>
          <w:ilvl w:val="0"/>
          <w:numId w:val="35"/>
        </w:numPr>
        <w:ind w:left="1418"/>
        <w:rPr>
          <w:b/>
          <w:bCs/>
          <w:lang w:val="es-ES_tradnl" w:eastAsia="es-CO"/>
        </w:rPr>
      </w:pPr>
      <w:r w:rsidRPr="002B17F6">
        <w:rPr>
          <w:b/>
          <w:bCs/>
          <w:lang w:val="es-ES_tradnl" w:eastAsia="es-CO"/>
        </w:rPr>
        <w:t xml:space="preserve">Disposiciones administrativas: </w:t>
      </w:r>
    </w:p>
    <w:p w14:paraId="3D104D34" w14:textId="77777777" w:rsidR="002B17F6" w:rsidRPr="002B17F6" w:rsidRDefault="002B17F6">
      <w:pPr>
        <w:pStyle w:val="Prrafodelista"/>
        <w:numPr>
          <w:ilvl w:val="0"/>
          <w:numId w:val="37"/>
        </w:numPr>
        <w:ind w:left="2127"/>
        <w:rPr>
          <w:lang w:val="es-ES_tradnl" w:eastAsia="es-CO"/>
        </w:rPr>
      </w:pPr>
      <w:r w:rsidRPr="002B17F6">
        <w:rPr>
          <w:lang w:val="es-ES_tradnl" w:eastAsia="es-CO"/>
        </w:rPr>
        <w:t>Garantizar la gestión logística para implementar el PAIES.</w:t>
      </w:r>
    </w:p>
    <w:p w14:paraId="356E871A" w14:textId="77777777" w:rsidR="002B17F6" w:rsidRPr="002B17F6" w:rsidRDefault="002B17F6">
      <w:pPr>
        <w:pStyle w:val="Prrafodelista"/>
        <w:numPr>
          <w:ilvl w:val="0"/>
          <w:numId w:val="37"/>
        </w:numPr>
        <w:ind w:left="2127"/>
        <w:rPr>
          <w:lang w:val="es-ES_tradnl" w:eastAsia="es-CO"/>
        </w:rPr>
      </w:pPr>
      <w:r w:rsidRPr="002B17F6">
        <w:rPr>
          <w:lang w:val="es-ES_tradnl" w:eastAsia="es-CO"/>
        </w:rPr>
        <w:t>Garantizar la idoneidad del recurso humano y capacidad técnica.</w:t>
      </w:r>
    </w:p>
    <w:p w14:paraId="291876AF" w14:textId="6C41C7A9" w:rsidR="002B17F6" w:rsidRPr="00186909" w:rsidRDefault="002B17F6">
      <w:pPr>
        <w:pStyle w:val="Prrafodelista"/>
        <w:numPr>
          <w:ilvl w:val="0"/>
          <w:numId w:val="37"/>
        </w:numPr>
        <w:ind w:left="2127"/>
        <w:rPr>
          <w:lang w:val="es-ES_tradnl" w:eastAsia="es-CO"/>
        </w:rPr>
      </w:pPr>
      <w:r w:rsidRPr="00186909">
        <w:rPr>
          <w:lang w:val="es-ES_tradnl" w:eastAsia="es-CO"/>
        </w:rPr>
        <w:t>Garantizar la constitución de la Mesa de Trabajo de Entornos Saludables.</w:t>
      </w:r>
    </w:p>
    <w:p w14:paraId="0D9EAAAB" w14:textId="62478187" w:rsidR="00186909" w:rsidRPr="00186909" w:rsidRDefault="00186909">
      <w:pPr>
        <w:pStyle w:val="Prrafodelista"/>
        <w:numPr>
          <w:ilvl w:val="0"/>
          <w:numId w:val="35"/>
        </w:numPr>
        <w:ind w:left="1418"/>
        <w:rPr>
          <w:b/>
          <w:bCs/>
          <w:lang w:val="es-ES_tradnl" w:eastAsia="es-CO"/>
        </w:rPr>
      </w:pPr>
      <w:r w:rsidRPr="00186909">
        <w:rPr>
          <w:b/>
          <w:bCs/>
          <w:lang w:val="es-ES_tradnl" w:eastAsia="es-CO"/>
        </w:rPr>
        <w:t>Disposiciones técnicas:</w:t>
      </w:r>
    </w:p>
    <w:p w14:paraId="57F4B5BD" w14:textId="77777777" w:rsidR="00186909" w:rsidRPr="00186909" w:rsidRDefault="00186909">
      <w:pPr>
        <w:pStyle w:val="Prrafodelista"/>
        <w:numPr>
          <w:ilvl w:val="0"/>
          <w:numId w:val="38"/>
        </w:numPr>
        <w:ind w:left="2127"/>
        <w:rPr>
          <w:lang w:val="es-ES_tradnl" w:eastAsia="es-CO"/>
        </w:rPr>
      </w:pPr>
      <w:r w:rsidRPr="00186909">
        <w:rPr>
          <w:lang w:val="es-ES_tradnl" w:eastAsia="es-CO"/>
        </w:rPr>
        <w:t>Implementación de planes de desarrollo y de ordenamiento territorial para el mejoramiento de las condiciones.</w:t>
      </w:r>
    </w:p>
    <w:p w14:paraId="61ED0447" w14:textId="77777777" w:rsidR="00186909" w:rsidRPr="00186909" w:rsidRDefault="00186909">
      <w:pPr>
        <w:pStyle w:val="Prrafodelista"/>
        <w:numPr>
          <w:ilvl w:val="0"/>
          <w:numId w:val="38"/>
        </w:numPr>
        <w:ind w:left="2127"/>
        <w:rPr>
          <w:lang w:val="es-ES_tradnl" w:eastAsia="es-CO"/>
        </w:rPr>
      </w:pPr>
      <w:r w:rsidRPr="00186909">
        <w:rPr>
          <w:lang w:val="es-ES_tradnl" w:eastAsia="es-CO"/>
        </w:rPr>
        <w:t>Promoción del desarrollo y consumo de tecnologías apropiadas para el mejoramiento de las condiciones.</w:t>
      </w:r>
    </w:p>
    <w:p w14:paraId="1A65E835" w14:textId="5CC9F1DB" w:rsidR="00186909" w:rsidRDefault="00186909">
      <w:pPr>
        <w:pStyle w:val="Prrafodelista"/>
        <w:numPr>
          <w:ilvl w:val="0"/>
          <w:numId w:val="38"/>
        </w:numPr>
        <w:ind w:left="2127"/>
        <w:rPr>
          <w:lang w:val="es-ES_tradnl" w:eastAsia="es-CO"/>
        </w:rPr>
      </w:pPr>
      <w:r w:rsidRPr="00186909">
        <w:rPr>
          <w:lang w:val="es-ES_tradnl" w:eastAsia="es-CO"/>
        </w:rPr>
        <w:t xml:space="preserve">Planteamiento de mecanismos que favorezcan la articulación y la </w:t>
      </w:r>
      <w:r w:rsidRPr="00DD1E52">
        <w:rPr>
          <w:lang w:val="es-ES_tradnl" w:eastAsia="es-CO"/>
        </w:rPr>
        <w:t>complementariedad entre los lineamientos definidos para vivienda, escuela y lugar de trabajo, teniendo en cuenta la población objeto.</w:t>
      </w:r>
    </w:p>
    <w:p w14:paraId="5A111A24" w14:textId="77777777" w:rsidR="00312716" w:rsidRPr="00DD1E52" w:rsidRDefault="00312716" w:rsidP="00312716">
      <w:pPr>
        <w:pStyle w:val="Prrafodelista"/>
        <w:numPr>
          <w:ilvl w:val="0"/>
          <w:numId w:val="0"/>
        </w:numPr>
        <w:ind w:left="2127"/>
        <w:rPr>
          <w:lang w:val="es-ES_tradnl" w:eastAsia="es-CO"/>
        </w:rPr>
      </w:pPr>
    </w:p>
    <w:p w14:paraId="1A6D935A" w14:textId="77777777" w:rsidR="0002700F" w:rsidRPr="00DD1E52" w:rsidRDefault="0002700F" w:rsidP="00EE28E5">
      <w:pPr>
        <w:ind w:firstLine="0"/>
        <w:rPr>
          <w:lang w:val="es-ES_tradnl" w:eastAsia="es-CO"/>
        </w:rPr>
      </w:pPr>
    </w:p>
    <w:p w14:paraId="385B73EA" w14:textId="691EDD62" w:rsidR="00DD1E52" w:rsidRPr="00DD1E52" w:rsidRDefault="00DD1E52">
      <w:pPr>
        <w:pStyle w:val="Prrafodelista"/>
        <w:numPr>
          <w:ilvl w:val="0"/>
          <w:numId w:val="35"/>
        </w:numPr>
        <w:ind w:left="1418"/>
        <w:rPr>
          <w:b/>
          <w:bCs/>
          <w:lang w:val="es-ES_tradnl" w:eastAsia="es-CO"/>
        </w:rPr>
      </w:pPr>
      <w:r w:rsidRPr="00DD1E52">
        <w:rPr>
          <w:b/>
          <w:bCs/>
          <w:lang w:val="es-ES_tradnl" w:eastAsia="es-CO"/>
        </w:rPr>
        <w:t>Disposiciones sociales:</w:t>
      </w:r>
    </w:p>
    <w:p w14:paraId="04390FAC" w14:textId="77777777" w:rsidR="00DD1E52" w:rsidRPr="00DD1E52" w:rsidRDefault="00DD1E52">
      <w:pPr>
        <w:pStyle w:val="Prrafodelista"/>
        <w:numPr>
          <w:ilvl w:val="0"/>
          <w:numId w:val="39"/>
        </w:numPr>
        <w:ind w:left="2127"/>
        <w:rPr>
          <w:lang w:val="es-ES_tradnl" w:eastAsia="es-CO"/>
        </w:rPr>
      </w:pPr>
      <w:r w:rsidRPr="00DD1E52">
        <w:rPr>
          <w:lang w:val="es-ES_tradnl" w:eastAsia="es-CO"/>
        </w:rPr>
        <w:t>Promoción de la implementación de la estrategia, fundamentalmente en grupos sociales y ambientalmente vulnerables.</w:t>
      </w:r>
    </w:p>
    <w:p w14:paraId="1C1AED56" w14:textId="77777777" w:rsidR="00DD1E52" w:rsidRPr="00DD1E52" w:rsidRDefault="00DD1E52">
      <w:pPr>
        <w:pStyle w:val="Prrafodelista"/>
        <w:numPr>
          <w:ilvl w:val="0"/>
          <w:numId w:val="39"/>
        </w:numPr>
        <w:ind w:left="2127"/>
        <w:rPr>
          <w:lang w:val="es-ES_tradnl" w:eastAsia="es-CO"/>
        </w:rPr>
      </w:pPr>
      <w:r w:rsidRPr="00DD1E52">
        <w:rPr>
          <w:lang w:val="es-ES_tradnl" w:eastAsia="es-CO"/>
        </w:rPr>
        <w:t>Propiciar y ejecutar espacios de sensibilización pública y fomento de cambios de comportamiento.</w:t>
      </w:r>
    </w:p>
    <w:p w14:paraId="6EA3ED62" w14:textId="16ED5185" w:rsidR="0002700F" w:rsidRPr="00E35E61" w:rsidRDefault="00DD1E52">
      <w:pPr>
        <w:pStyle w:val="Prrafodelista"/>
        <w:numPr>
          <w:ilvl w:val="0"/>
          <w:numId w:val="39"/>
        </w:numPr>
        <w:ind w:left="2127"/>
        <w:rPr>
          <w:lang w:val="es-ES_tradnl" w:eastAsia="es-CO"/>
        </w:rPr>
      </w:pPr>
      <w:r w:rsidRPr="00DD1E52">
        <w:rPr>
          <w:lang w:val="es-ES_tradnl" w:eastAsia="es-CO"/>
        </w:rPr>
        <w:t xml:space="preserve">Identificar y vincular la estrategia de Entornos Saludables, a través </w:t>
      </w:r>
      <w:r w:rsidRPr="00E35E61">
        <w:rPr>
          <w:lang w:val="es-ES_tradnl" w:eastAsia="es-CO"/>
        </w:rPr>
        <w:t>del PAIES, con los diferentes mecanismos de organización social existentes en el territorio.</w:t>
      </w:r>
    </w:p>
    <w:p w14:paraId="47692664" w14:textId="35EC92DA" w:rsidR="0002700F" w:rsidRPr="00E35E61" w:rsidRDefault="00E35E61">
      <w:pPr>
        <w:pStyle w:val="Prrafodelista"/>
        <w:numPr>
          <w:ilvl w:val="0"/>
          <w:numId w:val="35"/>
        </w:numPr>
        <w:ind w:left="1418"/>
        <w:rPr>
          <w:b/>
          <w:bCs/>
          <w:lang w:val="es-ES_tradnl" w:eastAsia="es-CO"/>
        </w:rPr>
      </w:pPr>
      <w:r w:rsidRPr="00E35E61">
        <w:rPr>
          <w:b/>
          <w:bCs/>
          <w:lang w:val="es-ES_tradnl" w:eastAsia="es-CO"/>
        </w:rPr>
        <w:t>Herramientas:</w:t>
      </w:r>
    </w:p>
    <w:p w14:paraId="3FF7CD6C" w14:textId="77777777" w:rsidR="00E35E61" w:rsidRPr="00E35E61" w:rsidRDefault="00E35E61">
      <w:pPr>
        <w:pStyle w:val="Prrafodelista"/>
        <w:numPr>
          <w:ilvl w:val="0"/>
          <w:numId w:val="40"/>
        </w:numPr>
        <w:ind w:left="2127"/>
        <w:rPr>
          <w:lang w:val="es-ES_tradnl" w:eastAsia="es-CO"/>
        </w:rPr>
      </w:pPr>
      <w:r w:rsidRPr="00E35E61">
        <w:rPr>
          <w:lang w:val="es-ES_tradnl" w:eastAsia="es-CO"/>
        </w:rPr>
        <w:t>Desarrollo de herramientas que sean parte de las acciones de mejora de las condiciones.</w:t>
      </w:r>
    </w:p>
    <w:p w14:paraId="209070B1" w14:textId="77777777" w:rsidR="00E35E61" w:rsidRPr="00E35E61" w:rsidRDefault="00E35E61">
      <w:pPr>
        <w:pStyle w:val="Prrafodelista"/>
        <w:numPr>
          <w:ilvl w:val="0"/>
          <w:numId w:val="40"/>
        </w:numPr>
        <w:ind w:left="2127"/>
        <w:rPr>
          <w:lang w:val="es-ES_tradnl" w:eastAsia="es-CO"/>
        </w:rPr>
      </w:pPr>
      <w:r w:rsidRPr="00E35E61">
        <w:rPr>
          <w:lang w:val="es-ES_tradnl" w:eastAsia="es-CO"/>
        </w:rPr>
        <w:t>Teniendo en cuenta los diferentes territorios, estos pueden adaptar y/o modificar las herramientas acordes con las condiciones de la zona.</w:t>
      </w:r>
    </w:p>
    <w:p w14:paraId="29037C43" w14:textId="60400293" w:rsidR="00E35E61" w:rsidRPr="00E35E61" w:rsidRDefault="00E35E61">
      <w:pPr>
        <w:pStyle w:val="Prrafodelista"/>
        <w:numPr>
          <w:ilvl w:val="0"/>
          <w:numId w:val="40"/>
        </w:numPr>
        <w:ind w:left="2127"/>
        <w:rPr>
          <w:lang w:val="es-ES_tradnl" w:eastAsia="es-CO"/>
        </w:rPr>
      </w:pPr>
      <w:r w:rsidRPr="00E35E61">
        <w:rPr>
          <w:lang w:val="es-ES_tradnl" w:eastAsia="es-CO"/>
        </w:rPr>
        <w:t>Implementar otras herramientas ya desarrolladas y que aplican a sus condiciones.</w:t>
      </w:r>
    </w:p>
    <w:p w14:paraId="12F576A6" w14:textId="3EB2525D" w:rsidR="009B63C9" w:rsidRPr="00F97DDD" w:rsidRDefault="00D92284" w:rsidP="00D92284">
      <w:pPr>
        <w:pStyle w:val="Titulosgenerales"/>
        <w:rPr>
          <w:lang w:val="es-CO"/>
        </w:rPr>
      </w:pPr>
      <w:bookmarkStart w:id="11" w:name="_Toc143596659"/>
      <w:r w:rsidRPr="00DC6A9E">
        <w:rPr>
          <w:lang w:val="es-CO"/>
        </w:rPr>
        <w:t>Síntesis</w:t>
      </w:r>
      <w:bookmarkEnd w:id="11"/>
    </w:p>
    <w:p w14:paraId="4865A802" w14:textId="027FE473" w:rsidR="00DC6A9E" w:rsidRPr="00F97DDD" w:rsidRDefault="00912D4E" w:rsidP="00DC6A9E">
      <w:pPr>
        <w:rPr>
          <w:lang w:eastAsia="es-CO"/>
        </w:rPr>
      </w:pPr>
      <w:r w:rsidRPr="00912D4E">
        <w:rPr>
          <w:lang w:eastAsia="es-CO"/>
        </w:rPr>
        <w:t>Los entornos saludables son vitales para el mejoramiento de la calidad de vida de las personas, es por esto que no solo se deben aplicar estrategias para el mejoramiento continuo de la calidad de la prestación de salud, sino que debe incluir de igual manera estrategias para los demás contextos, como el hogar, los lugares de trabajo, oportunidades de crecimiento, mejoramiento en las áreas de esparcimiento, entre otros, de manera que el bienestar sea completo logrando con esto la articulación de los diferentes entornos lo que permitirá proteger tanto los factores físicos como los sociales. A través del siguiente mapa, se esquematizan los temas abordados en este componente formativo</w:t>
      </w:r>
      <w:r>
        <w:rPr>
          <w:lang w:eastAsia="es-CO"/>
        </w:rPr>
        <w:t>:</w:t>
      </w:r>
    </w:p>
    <w:p w14:paraId="49CFF75E" w14:textId="006E4282" w:rsidR="003D28A0" w:rsidRPr="00F97DDD" w:rsidRDefault="00912D4E" w:rsidP="00912D4E">
      <w:pPr>
        <w:jc w:val="center"/>
      </w:pPr>
      <w:r>
        <w:rPr>
          <w:noProof/>
        </w:rPr>
        <w:drawing>
          <wp:inline distT="0" distB="0" distL="0" distR="0" wp14:anchorId="2FADA25A" wp14:editId="3BADFAD7">
            <wp:extent cx="5230903" cy="6829425"/>
            <wp:effectExtent l="0" t="0" r="8255" b="0"/>
            <wp:doc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64" cy="6850525"/>
                    </a:xfrm>
                    <a:prstGeom prst="rect">
                      <a:avLst/>
                    </a:prstGeom>
                    <a:noFill/>
                    <a:ln>
                      <a:noFill/>
                    </a:ln>
                  </pic:spPr>
                </pic:pic>
              </a:graphicData>
            </a:graphic>
          </wp:inline>
        </w:drawing>
      </w:r>
    </w:p>
    <w:p w14:paraId="7C103D1E" w14:textId="77777777" w:rsidR="00C50FF2" w:rsidRPr="00815AFA" w:rsidRDefault="00C50FF2" w:rsidP="00C50FF2">
      <w:pPr>
        <w:pStyle w:val="Titulosgenerales"/>
        <w:rPr>
          <w:lang w:val="es-CO"/>
        </w:rPr>
      </w:pPr>
      <w:bookmarkStart w:id="12" w:name="_Toc140709347"/>
      <w:bookmarkStart w:id="13" w:name="_Toc143596660"/>
      <w:r w:rsidRPr="00815AFA">
        <w:rPr>
          <w:lang w:val="es-CO"/>
        </w:rPr>
        <w:t>Material complementario</w:t>
      </w:r>
      <w:bookmarkEnd w:id="12"/>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5329047D" w:rsidR="00E031EF" w:rsidRPr="00E031EF" w:rsidRDefault="00E031EF" w:rsidP="00E031EF">
            <w:pPr>
              <w:pStyle w:val="Tablas"/>
              <w:rPr>
                <w:b w:val="0"/>
                <w:bCs w:val="0"/>
              </w:rPr>
            </w:pPr>
            <w:r w:rsidRPr="00E031EF">
              <w:rPr>
                <w:b w:val="0"/>
                <w:bCs w:val="0"/>
              </w:rPr>
              <w:t>2. Herramientas para la implementación</w:t>
            </w:r>
          </w:p>
        </w:tc>
        <w:tc>
          <w:tcPr>
            <w:tcW w:w="3119" w:type="dxa"/>
            <w:shd w:val="clear" w:color="auto" w:fill="auto"/>
          </w:tcPr>
          <w:p w14:paraId="21E1515B" w14:textId="0682C41A" w:rsidR="00E031EF" w:rsidRPr="00E031EF" w:rsidRDefault="00E031EF" w:rsidP="00E031EF">
            <w:pPr>
              <w:pStyle w:val="Tablas"/>
              <w:rPr>
                <w:b w:val="0"/>
                <w:bCs w:val="0"/>
                <w:color w:val="1155CC"/>
                <w:u w:val="single"/>
              </w:rPr>
            </w:pPr>
            <w:r w:rsidRPr="00E031EF">
              <w:rPr>
                <w:b w:val="0"/>
                <w:bCs w:val="0"/>
              </w:rPr>
              <w:t>Ministerio de la Protección Social, Ministerio de Educación Nacional, Ministerio del Medio Ambiente y Desarrollo Territorial, Agencia Presidencial para la Acción Social y la Cooperación Internacional, Departamento Nacional de Planeación, Ministerio de Agricultura y Organización Panamericana de la Salud. (2009). Manual de gestión territorial</w:t>
            </w:r>
            <w:r w:rsidR="00F6297C">
              <w:rPr>
                <w:b w:val="0"/>
                <w:bCs w:val="0"/>
              </w:rPr>
              <w:t>. E</w:t>
            </w:r>
            <w:r w:rsidRPr="00E031EF">
              <w:rPr>
                <w:b w:val="0"/>
                <w:bCs w:val="0"/>
              </w:rPr>
              <w:t>strategias de entornos saludables.</w:t>
            </w:r>
          </w:p>
        </w:tc>
        <w:tc>
          <w:tcPr>
            <w:tcW w:w="1701" w:type="dxa"/>
            <w:shd w:val="clear" w:color="auto" w:fill="auto"/>
          </w:tcPr>
          <w:p w14:paraId="5BFAD9F0" w14:textId="59C4D08C" w:rsidR="00E031EF" w:rsidRPr="00815AFA" w:rsidRDefault="00E031EF" w:rsidP="00E031EF">
            <w:pPr>
              <w:pStyle w:val="Tablas"/>
              <w:rPr>
                <w:b w:val="0"/>
                <w:bCs w:val="0"/>
              </w:rPr>
            </w:pPr>
            <w:r>
              <w:rPr>
                <w:b w:val="0"/>
                <w:bCs w:val="0"/>
              </w:rPr>
              <w:t>PDF</w:t>
            </w:r>
          </w:p>
        </w:tc>
        <w:tc>
          <w:tcPr>
            <w:tcW w:w="2847" w:type="dxa"/>
            <w:shd w:val="clear" w:color="auto" w:fill="auto"/>
          </w:tcPr>
          <w:p w14:paraId="4187C0C7" w14:textId="1A53B599" w:rsidR="00E031EF" w:rsidRPr="00E031EF" w:rsidRDefault="00000000" w:rsidP="00E031EF">
            <w:pPr>
              <w:pStyle w:val="Tablas"/>
              <w:rPr>
                <w:b w:val="0"/>
                <w:bCs w:val="0"/>
                <w:color w:val="1155CC"/>
                <w:u w:val="single"/>
              </w:rPr>
            </w:pPr>
            <w:hyperlink r:id="rId29" w:history="1">
              <w:r w:rsidR="00E031EF" w:rsidRPr="00E031EF">
                <w:rPr>
                  <w:rStyle w:val="Hipervnculo"/>
                  <w:b w:val="0"/>
                  <w:bCs w:val="0"/>
                </w:rPr>
                <w:t>https://www.minsalud.gov.co/sites/rid/Lists/BibliotecaDigital/RIDE/VS/PP/SA/manual-de-gestion-territorial-de-la-ees.pdf</w:t>
              </w:r>
            </w:hyperlink>
            <w:r w:rsidR="00E031EF" w:rsidRPr="00E031EF">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0D8E66E5" w:rsidR="00C50FF2" w:rsidRPr="00815AFA" w:rsidRDefault="00E031EF" w:rsidP="000446CB">
            <w:pPr>
              <w:pStyle w:val="Tablas"/>
              <w:rPr>
                <w:b w:val="0"/>
                <w:bCs w:val="0"/>
              </w:rPr>
            </w:pPr>
            <w:r w:rsidRPr="00E031EF">
              <w:rPr>
                <w:b w:val="0"/>
                <w:bCs w:val="0"/>
              </w:rPr>
              <w:t>4.2. Indicadores: fichas de indicadores</w:t>
            </w:r>
            <w:r w:rsidR="00C50FF2" w:rsidRPr="00CC6BCC">
              <w:rPr>
                <w:b w:val="0"/>
                <w:bCs w:val="0"/>
              </w:rPr>
              <w:tab/>
            </w:r>
          </w:p>
        </w:tc>
        <w:tc>
          <w:tcPr>
            <w:tcW w:w="3119" w:type="dxa"/>
            <w:shd w:val="clear" w:color="auto" w:fill="auto"/>
          </w:tcPr>
          <w:p w14:paraId="5CB9CA1F" w14:textId="2CD9331A" w:rsidR="00C50FF2" w:rsidRPr="00815AFA" w:rsidRDefault="00E031EF" w:rsidP="000446CB">
            <w:pPr>
              <w:pStyle w:val="Tablas"/>
              <w:rPr>
                <w:b w:val="0"/>
                <w:bCs w:val="0"/>
              </w:rPr>
            </w:pPr>
            <w:r w:rsidRPr="00E031EF">
              <w:rPr>
                <w:b w:val="0"/>
                <w:bCs w:val="0"/>
              </w:rPr>
              <w:t>Organización Panamericana de la Salud y Organización Mundial de la Salud. (s.f.). Indicadores de salud</w:t>
            </w:r>
            <w:r w:rsidR="00F6297C">
              <w:rPr>
                <w:b w:val="0"/>
                <w:bCs w:val="0"/>
              </w:rPr>
              <w:t>: aspectos conceptuales y operativos (Sección 4)</w:t>
            </w:r>
            <w:r w:rsidR="00854465">
              <w:rPr>
                <w:b w:val="0"/>
                <w:bCs w:val="0"/>
              </w:rPr>
              <w:t>.</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3C3B1B16" w14:textId="234C9535" w:rsidR="00C50FF2" w:rsidRPr="00E031EF" w:rsidRDefault="00000000" w:rsidP="000446CB">
            <w:pPr>
              <w:pStyle w:val="Tablas"/>
              <w:rPr>
                <w:b w:val="0"/>
                <w:bCs w:val="0"/>
              </w:rPr>
            </w:pPr>
            <w:hyperlink r:id="rId30" w:anchor="gsc.tab=0" w:history="1">
              <w:r w:rsidR="00E031EF" w:rsidRPr="00E031EF">
                <w:rPr>
                  <w:rStyle w:val="Hipervnculo"/>
                  <w:b w:val="0"/>
                  <w:bCs w:val="0"/>
                </w:rPr>
                <w:t>https://www3.paho.org/hq/index.php?option=com_content&amp;view=article&amp;id=14411:health-indicators-conceptual-and-operational-considerations-section-4&amp;Itemid=0&amp;limitstart=1&amp;lang=es#gsc.tab=0</w:t>
              </w:r>
            </w:hyperlink>
            <w:r w:rsidR="00E031EF" w:rsidRPr="00E031EF">
              <w:rPr>
                <w:b w:val="0"/>
                <w:bCs w:val="0"/>
              </w:rPr>
              <w:t xml:space="preserve"> </w:t>
            </w: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14" w:name="_Toc143596661"/>
      <w:r w:rsidRPr="00F97DDD">
        <w:rPr>
          <w:lang w:val="es-CO"/>
        </w:rPr>
        <w:t>Glosario</w:t>
      </w:r>
      <w:bookmarkEnd w:id="14"/>
    </w:p>
    <w:p w14:paraId="3E66993B" w14:textId="77777777" w:rsidR="003A6741" w:rsidRPr="003A6741" w:rsidRDefault="003A6741" w:rsidP="003A6741">
      <w:r w:rsidRPr="003A6741">
        <w:rPr>
          <w:b/>
          <w:bCs/>
        </w:rPr>
        <w:t xml:space="preserve">Ambiente escolar: </w:t>
      </w:r>
      <w:r w:rsidRPr="003A6741">
        <w:t>son escenarios o elementos asociados a las dinámicas y relaciones existentes entre los miembros de la comunidad educativa, factores relacionados con el ambiente físico y de infraestructura en la escuela, con su forma de organización y con el entorno social y cultural que rodea a la institución educativa.</w:t>
      </w:r>
    </w:p>
    <w:p w14:paraId="37B8A0E1" w14:textId="77777777" w:rsidR="003A6741" w:rsidRPr="003A6741" w:rsidRDefault="003A6741" w:rsidP="003A6741">
      <w:r w:rsidRPr="007E4BD1">
        <w:rPr>
          <w:b/>
          <w:bCs/>
        </w:rPr>
        <w:t>Comunidad:</w:t>
      </w:r>
      <w:r w:rsidRPr="003A6741">
        <w:t xml:space="preserve"> sistema de relaciones sociales que se dan en un espacio definido, integrado con base en intereses y necesidades compartidas en un conjunto de interacciones sustentadas en la identidad, la cultura, los valores, las tradiciones y creencias, elementos que constituyen un factor determinante del desarrollo, tanto individual como colectivo, de una sociedad.</w:t>
      </w:r>
    </w:p>
    <w:p w14:paraId="226AF46A" w14:textId="77777777" w:rsidR="003A6741" w:rsidRPr="003A6741" w:rsidRDefault="003A6741" w:rsidP="003A6741">
      <w:r w:rsidRPr="007E4BD1">
        <w:rPr>
          <w:b/>
          <w:bCs/>
        </w:rPr>
        <w:t>Familia:</w:t>
      </w:r>
      <w:r w:rsidRPr="003A6741">
        <w:t xml:space="preserve"> grupo cercano y estable de personas, con el cual se dan los momentos de vida, como nacimiento, crecimiento, se establecen vínculos afectivos; está integrada principalmente por padres e hijos, y esta puede tener alcance mayor teniendo en cuenta los diversos tipos de familias, debido a relaciones consanguíneas, jurídicas, de parentesco o de afinidad y solidaridad. Generalmente, las familias conviven por un proyecto de vida a favor de los integrantes de esta.</w:t>
      </w:r>
    </w:p>
    <w:p w14:paraId="6583E6C3" w14:textId="77777777" w:rsidR="003A6741" w:rsidRPr="003A6741" w:rsidRDefault="003A6741" w:rsidP="003A6741">
      <w:r w:rsidRPr="007E4BD1">
        <w:rPr>
          <w:b/>
          <w:bCs/>
        </w:rPr>
        <w:t>Integral:</w:t>
      </w:r>
      <w:r w:rsidRPr="003A6741">
        <w:t xml:space="preserve"> es la articulación o coordinación y convergencia de acciones de diferentes actores centrada en las personas.</w:t>
      </w:r>
    </w:p>
    <w:p w14:paraId="7C96690D" w14:textId="77777777" w:rsidR="003A6741" w:rsidRPr="003A6741" w:rsidRDefault="003A6741" w:rsidP="003A6741">
      <w:r w:rsidRPr="007F018B">
        <w:rPr>
          <w:b/>
          <w:bCs/>
        </w:rPr>
        <w:t>Momentos del curso de vida:</w:t>
      </w:r>
      <w:r w:rsidRPr="003A6741">
        <w:t xml:space="preserve"> conjunto de trayectorias o roles que sigue el desarrollo de las personas a lo largo del tiempo, que es moldeado por interacciones y la interdependencia de los aspectos biológicos y sociales del individuo.</w:t>
      </w:r>
    </w:p>
    <w:p w14:paraId="314918D3" w14:textId="77777777" w:rsidR="003A6741" w:rsidRPr="003A6741" w:rsidRDefault="003A6741" w:rsidP="003A6741"/>
    <w:p w14:paraId="25052584" w14:textId="77777777" w:rsidR="003A6741" w:rsidRPr="003A6741" w:rsidRDefault="003A6741" w:rsidP="003A6741">
      <w:r w:rsidRPr="007F018B">
        <w:rPr>
          <w:b/>
          <w:bCs/>
        </w:rPr>
        <w:t>Vivienda:</w:t>
      </w:r>
      <w:r w:rsidRPr="003A6741">
        <w:t xml:space="preserve"> microhábitat y ambiente facilitador para satisfacer necesidades, como la del sueño, el reposo, la alimentación, el impulso gregario de la familia, la protección contra factores del </w:t>
      </w:r>
      <w:proofErr w:type="spellStart"/>
      <w:r w:rsidRPr="003A6741">
        <w:t>intemperismo</w:t>
      </w:r>
      <w:proofErr w:type="spellEnd"/>
      <w:r w:rsidRPr="003A6741">
        <w:t>, como el calor y la lluvia.</w:t>
      </w:r>
    </w:p>
    <w:p w14:paraId="38F3E33E" w14:textId="44979AD1" w:rsidR="00010336" w:rsidRPr="003A6741" w:rsidRDefault="003A6741" w:rsidP="003A6741">
      <w:r w:rsidRPr="007F018B">
        <w:rPr>
          <w:b/>
          <w:bCs/>
        </w:rPr>
        <w:t>Vivienda saludable:</w:t>
      </w:r>
      <w:r w:rsidRPr="003A6741">
        <w:t xml:space="preserve"> es aquella que puede proveer factores protectores, como privacidad, higiene, confort, luminosidad, servicios básicos y espacios adecuados que permitan la convivencia y el relacionamiento de sus habitantes</w:t>
      </w:r>
      <w:r w:rsidR="00010336" w:rsidRPr="003A6741">
        <w:t>.</w:t>
      </w:r>
    </w:p>
    <w:p w14:paraId="3C2893B7" w14:textId="6CAE16C3" w:rsidR="00AA4C80" w:rsidRPr="00F97DDD" w:rsidRDefault="00AA4C80" w:rsidP="006666F4">
      <w:pPr>
        <w:pStyle w:val="Titulosgenerales"/>
        <w:rPr>
          <w:lang w:val="es-CO"/>
        </w:rPr>
      </w:pPr>
      <w:bookmarkStart w:id="15" w:name="_Toc143596662"/>
      <w:r w:rsidRPr="00F97DDD">
        <w:rPr>
          <w:lang w:val="es-CO"/>
        </w:rPr>
        <w:t>Referencias bibliográficas</w:t>
      </w:r>
      <w:bookmarkEnd w:id="15"/>
    </w:p>
    <w:p w14:paraId="34EA1DB7" w14:textId="6376D566" w:rsidR="008513E9" w:rsidRDefault="008513E9" w:rsidP="008513E9">
      <w:pPr>
        <w:spacing w:line="259" w:lineRule="auto"/>
      </w:pPr>
      <w:r>
        <w:t xml:space="preserve">CONASA. (2016). Lineamientos Nacionales de Entornos. </w:t>
      </w:r>
      <w:proofErr w:type="spellStart"/>
      <w:r>
        <w:t>MinSalud</w:t>
      </w:r>
      <w:proofErr w:type="spellEnd"/>
      <w:r>
        <w:t xml:space="preserve">. </w:t>
      </w:r>
      <w:hyperlink r:id="rId31" w:anchor=":~:text=El%20Lineamiento%20Nacional%20de%20Entornos%20Saludables%20LNES%2C%20tiene,intervenci%C3%B3n%20de%20los%20determinantes%20sociales%20sanitarios%20y%20ambientales" w:history="1">
        <w:r w:rsidRPr="00E61C45">
          <w:rPr>
            <w:rStyle w:val="Hipervnculo"/>
          </w:rPr>
          <w:t>https://www.minsalud.gov.co/sites/rid/Lists/BibliotecaDigital/RIDE/VS/PP/SA/lineamientos-entornos-nacionales-2016.pdf#:~:text=El%20Lineamiento%20Nacional%20de%20Entornos%20Saludables%20LNES%2C%20tiene,intervenci%C3%B3n%20de%20los%20determinantes%20sociales%20sanitarios%20y%20ambientales</w:t>
        </w:r>
      </w:hyperlink>
      <w:r>
        <w:t xml:space="preserve"> </w:t>
      </w:r>
    </w:p>
    <w:p w14:paraId="1482B89F" w14:textId="3F023A01" w:rsidR="008513E9" w:rsidRDefault="008513E9" w:rsidP="008513E9">
      <w:pPr>
        <w:spacing w:line="259" w:lineRule="auto"/>
      </w:pPr>
      <w:r>
        <w:t xml:space="preserve">Ministerio de Ambiente y Desarrollo Sostenible. (2008). Qué es SUISA. Salud Ambiental. </w:t>
      </w:r>
      <w:hyperlink r:id="rId32" w:anchor=":~:text=El%20SUISA%20es%20un%20sistema,la%20poblaci%C3%B3n%2C%20que%20apoya%20la" w:history="1">
        <w:r w:rsidRPr="00E61C45">
          <w:rPr>
            <w:rStyle w:val="Hipervnculo"/>
          </w:rPr>
          <w:t>https://www.minambiente.gov.co/asuntos-ambientales-sectorial-y-urbana/salud-ambiental/#:~:text=El%20SUISA%20es%20un%20sistema,la%20poblaci%C3%B3n%2C%20que%20apoya%20la</w:t>
        </w:r>
      </w:hyperlink>
      <w:r>
        <w:t xml:space="preserve"> </w:t>
      </w:r>
    </w:p>
    <w:p w14:paraId="75F155A5" w14:textId="495C9601" w:rsidR="008513E9" w:rsidRDefault="008513E9" w:rsidP="008513E9">
      <w:pPr>
        <w:spacing w:line="259" w:lineRule="auto"/>
      </w:pPr>
      <w:r>
        <w:t xml:space="preserve">Ministerio de la Protección Social. (2006). Lineamientos nacionales para la aplicación y el desarrollo de las Estrategias de Entornos Saludables. Escuela Saludable y Vivienda Saludable. </w:t>
      </w:r>
      <w:hyperlink r:id="rId33" w:history="1">
        <w:r w:rsidRPr="00E61C45">
          <w:rPr>
            <w:rStyle w:val="Hipervnculo"/>
          </w:rPr>
          <w:t>https://www.minsalud.gov.co/sites/rid/Lists/BibliotecaDigital/RIDE/VS/PP/SA/lineamientos-nacionales-para-la-aplicacion-y-el-desarrollo-de-las-ees.pdf</w:t>
        </w:r>
      </w:hyperlink>
      <w:r>
        <w:t xml:space="preserve"> </w:t>
      </w:r>
    </w:p>
    <w:p w14:paraId="466F8963" w14:textId="48C171B7" w:rsidR="008513E9" w:rsidRDefault="008513E9" w:rsidP="008513E9">
      <w:pPr>
        <w:spacing w:line="259" w:lineRule="auto"/>
      </w:pPr>
      <w:r>
        <w:t xml:space="preserve">Ministerio de la Protección Social. (2009). Manual de Gestión Territorial. Estrategia de Entornos Saludables. Documento 05. </w:t>
      </w:r>
      <w:hyperlink r:id="rId34" w:history="1">
        <w:r w:rsidRPr="00E61C45">
          <w:rPr>
            <w:rStyle w:val="Hipervnculo"/>
          </w:rPr>
          <w:t>https://www.minsalud.gov.co/sites/rid/Lists/BibliotecaDigital/RIDE/VS/PP/SA/manual-de-gestion-territorial-de-la-ees.pdf</w:t>
        </w:r>
      </w:hyperlink>
      <w:r>
        <w:t xml:space="preserve"> </w:t>
      </w:r>
    </w:p>
    <w:p w14:paraId="6B706594" w14:textId="59C82BD8" w:rsidR="008513E9" w:rsidRDefault="008513E9" w:rsidP="008513E9">
      <w:pPr>
        <w:spacing w:line="259" w:lineRule="auto"/>
      </w:pPr>
      <w:r>
        <w:t xml:space="preserve">Ministerio de Salud y Protección Social. (2018). Estrategia de entorno educativo saludable. </w:t>
      </w:r>
      <w:hyperlink r:id="rId35" w:history="1">
        <w:r w:rsidRPr="00E61C45">
          <w:rPr>
            <w:rStyle w:val="Hipervnculo"/>
          </w:rPr>
          <w:t>https://www.minsalud.gov.co/sites/rid/Lists/BibliotecaDigital/RIDE/VS/PP/SA/estrategia-entorno-educativo-2019.pdf</w:t>
        </w:r>
      </w:hyperlink>
      <w:r>
        <w:t xml:space="preserve"> </w:t>
      </w:r>
    </w:p>
    <w:p w14:paraId="51F5BF0C" w14:textId="33EAE438" w:rsidR="008513E9" w:rsidRDefault="008513E9" w:rsidP="008513E9">
      <w:pPr>
        <w:spacing w:line="259" w:lineRule="auto"/>
      </w:pPr>
      <w:r>
        <w:t xml:space="preserve">Ministerio de Salud y Protección Social. (2020). Documento con información para la caracterización social y ambiental de las estrategias de entornos saludables. </w:t>
      </w:r>
      <w:hyperlink r:id="rId36" w:history="1">
        <w:r w:rsidRPr="00E61C45">
          <w:rPr>
            <w:rStyle w:val="Hipervnculo"/>
          </w:rPr>
          <w:t>https://www.minsalud.gov.co/sites/rid/Lists/BibliotecaDigital/RIDE/VS/PP/SA/informacion-caracterizacion-social-ambiental-estrategias-entornos-saludables.pdf</w:t>
        </w:r>
      </w:hyperlink>
      <w:r>
        <w:t xml:space="preserve"> </w:t>
      </w:r>
    </w:p>
    <w:p w14:paraId="5BAF18EF" w14:textId="595EF9E3" w:rsidR="008513E9" w:rsidRDefault="008513E9" w:rsidP="008513E9">
      <w:pPr>
        <w:spacing w:line="259" w:lineRule="auto"/>
      </w:pPr>
      <w:r>
        <w:t xml:space="preserve">Ministerio de Salud y Protección Social y Organización Panamericana de la Salud. (2008). Salud ambiental en terminales nacionales e internacionales en el marco del CONPES 3550 de 2008 y el Reglamento Sanitario Internacional 2005. </w:t>
      </w:r>
      <w:hyperlink r:id="rId37" w:history="1">
        <w:r w:rsidRPr="00E61C45">
          <w:rPr>
            <w:rStyle w:val="Hipervnculo"/>
          </w:rPr>
          <w:t>https://www.minsalud.gov.co/sites/rid/Lists/BibliotecaDigital/RIDE/VS/PP/SA/marco-conpes-3550-2008-RSI-2005.pdf</w:t>
        </w:r>
      </w:hyperlink>
      <w:r>
        <w:t xml:space="preserve"> </w:t>
      </w:r>
    </w:p>
    <w:p w14:paraId="2D329C5A" w14:textId="6203C35B" w:rsidR="006712ED" w:rsidRDefault="008513E9" w:rsidP="008513E9">
      <w:pPr>
        <w:spacing w:line="259" w:lineRule="auto"/>
      </w:pPr>
      <w:r>
        <w:t>Organización Panamericana de Salud. (s.f.). Indicadores de Salud.</w:t>
      </w:r>
      <w:r w:rsidR="00666DE6">
        <w:t xml:space="preserve"> </w:t>
      </w:r>
      <w:r w:rsidR="00EA681E" w:rsidRPr="00EA681E">
        <w:t>Aspectos conceptuales y operativos (Sección 4)</w:t>
      </w:r>
      <w:r w:rsidR="00EA681E">
        <w:t xml:space="preserve">. </w:t>
      </w:r>
      <w:hyperlink r:id="rId38" w:history="1">
        <w:r w:rsidR="00EA681E" w:rsidRPr="008A2E12">
          <w:rPr>
            <w:rStyle w:val="Hipervnculo"/>
          </w:rPr>
          <w:t>https://www3.paho.org/hq/index.php?option=com_content&amp;view=article&amp;id=14411:health-indicators-conceptual-and-operational-considerations-section-4&amp;Itemid=0&amp;limitstart=1&amp;lang=es</w:t>
        </w:r>
      </w:hyperlink>
      <w:r w:rsidR="00666DE6">
        <w:t xml:space="preserve"> </w:t>
      </w:r>
    </w:p>
    <w:p w14:paraId="38481424" w14:textId="4E43119D" w:rsidR="00AA4C80" w:rsidRPr="00834BFF" w:rsidRDefault="00AA4C80" w:rsidP="006666F4">
      <w:pPr>
        <w:pStyle w:val="Titulosgenerales"/>
        <w:rPr>
          <w:lang w:val="es-CO"/>
        </w:rPr>
      </w:pPr>
      <w:bookmarkStart w:id="16" w:name="_Toc143596663"/>
      <w:r w:rsidRPr="0056304C">
        <w:rPr>
          <w:lang w:val="es-CO"/>
        </w:rPr>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17" w:name="_Hlk142927077"/>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1C743C62" w:rsidR="00EB101D" w:rsidRPr="00F97DDD" w:rsidRDefault="00EB101D" w:rsidP="00EB101D">
            <w:pPr>
              <w:pStyle w:val="TextoTablas"/>
              <w:rPr>
                <w:lang w:val="es-CO"/>
              </w:rPr>
            </w:pPr>
            <w:r w:rsidRPr="00CE076A">
              <w:t>Sandra Patricia Díaz Gutiérrez</w:t>
            </w:r>
          </w:p>
        </w:tc>
        <w:tc>
          <w:tcPr>
            <w:tcW w:w="3261" w:type="dxa"/>
          </w:tcPr>
          <w:p w14:paraId="57F74ECE" w14:textId="729CA8E8" w:rsidR="00EB101D" w:rsidRPr="00F97DDD" w:rsidRDefault="00EB101D" w:rsidP="00EB101D">
            <w:pPr>
              <w:pStyle w:val="TextoTablas"/>
              <w:rPr>
                <w:lang w:val="es-CO"/>
              </w:rPr>
            </w:pPr>
            <w:r w:rsidRPr="00CE076A">
              <w:t>Experta Temática</w:t>
            </w:r>
          </w:p>
        </w:tc>
        <w:tc>
          <w:tcPr>
            <w:tcW w:w="3969" w:type="dxa"/>
          </w:tcPr>
          <w:p w14:paraId="45971D5C" w14:textId="0CF04186" w:rsidR="00EB101D" w:rsidRPr="00F97DDD" w:rsidRDefault="00EB101D" w:rsidP="00EB101D">
            <w:pPr>
              <w:pStyle w:val="TextoTablas"/>
              <w:rPr>
                <w:lang w:val="es-CO"/>
              </w:rPr>
            </w:pPr>
            <w:r w:rsidRPr="00CE076A">
              <w:t>Regional Huila - Centro de la Industria, la Empresa y los Servicios</w:t>
            </w:r>
          </w:p>
        </w:tc>
      </w:tr>
      <w:tr w:rsidR="00EB101D" w:rsidRPr="00F97DDD" w14:paraId="0DDCD0E8" w14:textId="77777777" w:rsidTr="00502247">
        <w:trPr>
          <w:cantSplit/>
        </w:trPr>
        <w:tc>
          <w:tcPr>
            <w:tcW w:w="2830" w:type="dxa"/>
          </w:tcPr>
          <w:p w14:paraId="4140DE47" w14:textId="4A122B72" w:rsidR="00EB101D" w:rsidRPr="00F97DDD" w:rsidRDefault="00EB101D" w:rsidP="00EB101D">
            <w:pPr>
              <w:pStyle w:val="TextoTablas"/>
              <w:rPr>
                <w:lang w:val="es-CO"/>
              </w:rPr>
            </w:pPr>
            <w:r w:rsidRPr="00D4701C">
              <w:t>Claudia Milena Hernández Naranjo</w:t>
            </w:r>
          </w:p>
        </w:tc>
        <w:tc>
          <w:tcPr>
            <w:tcW w:w="3261" w:type="dxa"/>
          </w:tcPr>
          <w:p w14:paraId="709C14B8" w14:textId="0D5C2653" w:rsidR="00EB101D" w:rsidRPr="00F97DDD" w:rsidRDefault="00EB101D" w:rsidP="00EB101D">
            <w:pPr>
              <w:pStyle w:val="TextoTablas"/>
              <w:rPr>
                <w:lang w:val="es-CO"/>
              </w:rPr>
            </w:pPr>
            <w:r w:rsidRPr="00D4701C">
              <w:t>Diseñadora Instruccional</w:t>
            </w:r>
          </w:p>
        </w:tc>
        <w:tc>
          <w:tcPr>
            <w:tcW w:w="3969" w:type="dxa"/>
          </w:tcPr>
          <w:p w14:paraId="2ED3C943" w14:textId="0D004940" w:rsidR="00EB101D" w:rsidRPr="00F97DDD" w:rsidRDefault="00EB101D" w:rsidP="00EB101D">
            <w:pPr>
              <w:pStyle w:val="TextoTablas"/>
              <w:rPr>
                <w:lang w:val="es-CO"/>
              </w:rPr>
            </w:pPr>
            <w:r w:rsidRPr="00D4701C">
              <w:t>Regional Distrito Capital - Centro de Gestión Industrial</w:t>
            </w:r>
          </w:p>
        </w:tc>
      </w:tr>
      <w:tr w:rsidR="00EB101D"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06528473" w:rsidR="00EB101D" w:rsidRPr="00AD5F47" w:rsidRDefault="00EB101D" w:rsidP="00EB101D">
            <w:pPr>
              <w:pStyle w:val="TextoTablas"/>
              <w:rPr>
                <w:lang w:val="es-CO"/>
              </w:rPr>
            </w:pPr>
            <w:proofErr w:type="spellStart"/>
            <w:r w:rsidRPr="00F41EA7">
              <w:t>Álix</w:t>
            </w:r>
            <w:proofErr w:type="spellEnd"/>
            <w:r w:rsidRPr="00F41EA7">
              <w:t xml:space="preserve"> Cecilia Chinchilla Rueda</w:t>
            </w:r>
          </w:p>
        </w:tc>
        <w:tc>
          <w:tcPr>
            <w:tcW w:w="3261" w:type="dxa"/>
          </w:tcPr>
          <w:p w14:paraId="331252B1" w14:textId="43ED6EF3" w:rsidR="00EB101D" w:rsidRPr="00AD5F47" w:rsidRDefault="00EB101D" w:rsidP="00EB101D">
            <w:pPr>
              <w:pStyle w:val="TextoTablas"/>
              <w:rPr>
                <w:lang w:val="es-CO"/>
              </w:rPr>
            </w:pPr>
            <w:r w:rsidRPr="00F41EA7">
              <w:t>Asesora Metodológica</w:t>
            </w:r>
          </w:p>
        </w:tc>
        <w:tc>
          <w:tcPr>
            <w:tcW w:w="3969" w:type="dxa"/>
          </w:tcPr>
          <w:p w14:paraId="60FB1E4D" w14:textId="7EC17648" w:rsidR="00EB101D" w:rsidRPr="00AD5F47" w:rsidRDefault="00EB101D" w:rsidP="00EB101D">
            <w:pPr>
              <w:pStyle w:val="TextoTablas"/>
              <w:rPr>
                <w:lang w:val="es-CO"/>
              </w:rPr>
            </w:pPr>
            <w:r w:rsidRPr="00F41EA7">
              <w:t>Regional Distrito Capital - Centro de Diseño y Metrología</w:t>
            </w:r>
          </w:p>
        </w:tc>
      </w:tr>
      <w:tr w:rsidR="00EB101D" w:rsidRPr="00F97DDD" w14:paraId="52F5D023" w14:textId="77777777" w:rsidTr="00502247">
        <w:trPr>
          <w:cantSplit/>
        </w:trPr>
        <w:tc>
          <w:tcPr>
            <w:tcW w:w="2830" w:type="dxa"/>
          </w:tcPr>
          <w:p w14:paraId="01E8C432" w14:textId="3392EA17" w:rsidR="00EB101D" w:rsidRPr="00F97DDD" w:rsidRDefault="00EB101D" w:rsidP="00EB101D">
            <w:pPr>
              <w:pStyle w:val="TextoTablas"/>
              <w:rPr>
                <w:lang w:val="es-CO"/>
              </w:rPr>
            </w:pPr>
            <w:r w:rsidRPr="004A7B06">
              <w:t>Rafael Neftalí Lizcano Reyes</w:t>
            </w:r>
          </w:p>
        </w:tc>
        <w:tc>
          <w:tcPr>
            <w:tcW w:w="3261" w:type="dxa"/>
          </w:tcPr>
          <w:p w14:paraId="59BB5E72" w14:textId="65B72D98" w:rsidR="00EB101D" w:rsidRPr="00F97DDD" w:rsidRDefault="00EB101D" w:rsidP="00EB101D">
            <w:pPr>
              <w:pStyle w:val="TextoTablas"/>
              <w:rPr>
                <w:lang w:val="es-CO"/>
              </w:rPr>
            </w:pPr>
            <w:r w:rsidRPr="004A7B06">
              <w:t>Responsable Equipo Desarrollo Curricular</w:t>
            </w:r>
          </w:p>
        </w:tc>
        <w:tc>
          <w:tcPr>
            <w:tcW w:w="3969" w:type="dxa"/>
          </w:tcPr>
          <w:p w14:paraId="042322AC" w14:textId="6F700668" w:rsidR="00EB101D" w:rsidRPr="00F97DDD" w:rsidRDefault="00EB101D" w:rsidP="00EB101D">
            <w:pPr>
              <w:pStyle w:val="TextoTablas"/>
              <w:rPr>
                <w:lang w:val="es-CO"/>
              </w:rPr>
            </w:pPr>
            <w:r w:rsidRPr="004A7B06">
              <w:t>Regional Santander - Centro Industrial del Diseño y la Manufactura</w:t>
            </w:r>
          </w:p>
        </w:tc>
      </w:tr>
      <w:tr w:rsidR="00EB101D"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72A41FA0" w:rsidR="00EB101D" w:rsidRPr="00AF6D12" w:rsidRDefault="00EB101D" w:rsidP="00EB101D">
            <w:pPr>
              <w:pStyle w:val="TextoTablas"/>
              <w:rPr>
                <w:lang w:val="es-CO"/>
              </w:rPr>
            </w:pPr>
            <w:r w:rsidRPr="005958C2">
              <w:t>Darío González</w:t>
            </w:r>
          </w:p>
        </w:tc>
        <w:tc>
          <w:tcPr>
            <w:tcW w:w="3261" w:type="dxa"/>
          </w:tcPr>
          <w:p w14:paraId="606D00AF" w14:textId="418F0645" w:rsidR="00EB101D" w:rsidRPr="00F97DDD" w:rsidRDefault="00EB101D" w:rsidP="00EB101D">
            <w:pPr>
              <w:pStyle w:val="TextoTablas"/>
              <w:rPr>
                <w:lang w:val="es-CO"/>
              </w:rPr>
            </w:pPr>
            <w:r w:rsidRPr="005958C2">
              <w:t>Corrector de Estilo</w:t>
            </w:r>
          </w:p>
        </w:tc>
        <w:tc>
          <w:tcPr>
            <w:tcW w:w="3969" w:type="dxa"/>
          </w:tcPr>
          <w:p w14:paraId="50C02937" w14:textId="6B92FD30" w:rsidR="00EB101D" w:rsidRPr="00F97DDD" w:rsidRDefault="00EB101D" w:rsidP="00EB101D">
            <w:pPr>
              <w:pStyle w:val="TextoTablas"/>
              <w:rPr>
                <w:lang w:val="es-CO"/>
              </w:rPr>
            </w:pPr>
            <w:r w:rsidRPr="005958C2">
              <w:t>Regional Distrito Capital - Centro de Diseño y Metrología</w:t>
            </w:r>
          </w:p>
        </w:tc>
      </w:tr>
      <w:tr w:rsidR="00EB101D" w:rsidRPr="00F97DDD" w14:paraId="16F19974" w14:textId="77777777" w:rsidTr="00502247">
        <w:trPr>
          <w:cantSplit/>
        </w:trPr>
        <w:tc>
          <w:tcPr>
            <w:tcW w:w="2830" w:type="dxa"/>
          </w:tcPr>
          <w:p w14:paraId="2A9D1255" w14:textId="21B99AEC" w:rsidR="00EB101D" w:rsidRPr="005958C2" w:rsidRDefault="00EB101D" w:rsidP="00EB101D">
            <w:pPr>
              <w:pStyle w:val="TextoTablas"/>
            </w:pPr>
            <w:r w:rsidRPr="00350500">
              <w:t>Andrés Felipe Velandia Espitia</w:t>
            </w:r>
          </w:p>
        </w:tc>
        <w:tc>
          <w:tcPr>
            <w:tcW w:w="3261" w:type="dxa"/>
          </w:tcPr>
          <w:p w14:paraId="66D5215A" w14:textId="6879066E" w:rsidR="00EB101D" w:rsidRPr="005958C2" w:rsidRDefault="00EB101D" w:rsidP="00EB101D">
            <w:pPr>
              <w:pStyle w:val="TextoTablas"/>
            </w:pPr>
            <w:r w:rsidRPr="00350500">
              <w:t>Metodología para la formación virtual</w:t>
            </w:r>
          </w:p>
        </w:tc>
        <w:tc>
          <w:tcPr>
            <w:tcW w:w="3969" w:type="dxa"/>
          </w:tcPr>
          <w:p w14:paraId="196D736B" w14:textId="05F89ABB" w:rsidR="00EB101D" w:rsidRPr="005958C2" w:rsidRDefault="00EB101D" w:rsidP="00EB101D">
            <w:pPr>
              <w:pStyle w:val="TextoTablas"/>
            </w:pPr>
            <w:r w:rsidRPr="00350500">
              <w:t>Centro de Gestión de Mercados, Logística y Tecnologías de la Información - Regional Distrito Capital</w:t>
            </w:r>
          </w:p>
        </w:tc>
      </w:tr>
      <w:tr w:rsidR="00A570C3" w:rsidRPr="00F97DDD" w14:paraId="11D186E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85C596C" w14:textId="228C0F81" w:rsidR="00A570C3" w:rsidRPr="00F97DDD" w:rsidRDefault="00A570C3" w:rsidP="00A570C3">
            <w:pPr>
              <w:pStyle w:val="TextoTablas"/>
              <w:rPr>
                <w:lang w:val="es-CO"/>
              </w:rPr>
            </w:pPr>
            <w:proofErr w:type="spellStart"/>
            <w:r w:rsidRPr="00524A37">
              <w:t>Yazmín</w:t>
            </w:r>
            <w:proofErr w:type="spellEnd"/>
            <w:r w:rsidRPr="00524A37">
              <w:t xml:space="preserve"> Rocío Figueroa Pacheco</w:t>
            </w:r>
          </w:p>
        </w:tc>
        <w:tc>
          <w:tcPr>
            <w:tcW w:w="3261" w:type="dxa"/>
          </w:tcPr>
          <w:p w14:paraId="19DF663E" w14:textId="7255E37A" w:rsidR="00A570C3" w:rsidRPr="00F97DDD" w:rsidRDefault="00A570C3" w:rsidP="00A570C3">
            <w:pPr>
              <w:pStyle w:val="TextoTablas"/>
              <w:rPr>
                <w:lang w:val="es-CO"/>
              </w:rPr>
            </w:pPr>
            <w:r w:rsidRPr="00524A37">
              <w:t>Diseño web-2023</w:t>
            </w:r>
          </w:p>
        </w:tc>
        <w:tc>
          <w:tcPr>
            <w:tcW w:w="3969" w:type="dxa"/>
          </w:tcPr>
          <w:p w14:paraId="2A62227B" w14:textId="23DB58F3" w:rsidR="00A570C3" w:rsidRPr="00F97DDD" w:rsidRDefault="00A570C3" w:rsidP="00A570C3">
            <w:pPr>
              <w:pStyle w:val="TextoTablas"/>
              <w:rPr>
                <w:lang w:val="es-CO"/>
              </w:rPr>
            </w:pPr>
            <w:r w:rsidRPr="00524A37">
              <w:t>Centro de Gestión de Mercados, Logística y Tecnologías de la Información - Regional Distrito Capital</w:t>
            </w:r>
          </w:p>
        </w:tc>
      </w:tr>
      <w:tr w:rsidR="00A570C3" w:rsidRPr="00F97DDD" w14:paraId="5661830E" w14:textId="77777777" w:rsidTr="00502247">
        <w:trPr>
          <w:cantSplit/>
        </w:trPr>
        <w:tc>
          <w:tcPr>
            <w:tcW w:w="2830" w:type="dxa"/>
          </w:tcPr>
          <w:p w14:paraId="15AEA8EC" w14:textId="75AA9051" w:rsidR="00A570C3" w:rsidRPr="00F97DDD" w:rsidRDefault="00A570C3" w:rsidP="00A570C3">
            <w:pPr>
              <w:pStyle w:val="TextoTablas"/>
              <w:rPr>
                <w:lang w:val="es-CO"/>
              </w:rPr>
            </w:pPr>
            <w:r w:rsidRPr="00756E55">
              <w:t xml:space="preserve">Diego Fernando Velasco </w:t>
            </w:r>
            <w:proofErr w:type="spellStart"/>
            <w:r w:rsidRPr="00756E55">
              <w:t>Güiza</w:t>
            </w:r>
            <w:proofErr w:type="spellEnd"/>
          </w:p>
        </w:tc>
        <w:tc>
          <w:tcPr>
            <w:tcW w:w="3261" w:type="dxa"/>
          </w:tcPr>
          <w:p w14:paraId="68931E27" w14:textId="6AFF03DD" w:rsidR="00A570C3" w:rsidRPr="00F97DDD" w:rsidRDefault="00A570C3" w:rsidP="00A570C3">
            <w:pPr>
              <w:pStyle w:val="TextoTablas"/>
              <w:rPr>
                <w:lang w:val="es-CO"/>
              </w:rPr>
            </w:pPr>
            <w:r w:rsidRPr="00756E55">
              <w:t>Desarrollo Fullstack-2023</w:t>
            </w:r>
          </w:p>
        </w:tc>
        <w:tc>
          <w:tcPr>
            <w:tcW w:w="3969" w:type="dxa"/>
          </w:tcPr>
          <w:p w14:paraId="6EF8B5C0" w14:textId="56E77830" w:rsidR="00A570C3" w:rsidRPr="00F97DDD" w:rsidRDefault="00A570C3" w:rsidP="00A570C3">
            <w:pPr>
              <w:pStyle w:val="TextoTablas"/>
              <w:rPr>
                <w:lang w:val="es-CO"/>
              </w:rPr>
            </w:pPr>
            <w:r w:rsidRPr="00756E55">
              <w:t>Centro de Gestión de Mercados, Logística y Tecnologías de la Información - Regional Distrito Capital</w:t>
            </w:r>
          </w:p>
        </w:tc>
      </w:tr>
      <w:tr w:rsidR="00A570C3" w:rsidRPr="00F97DDD" w14:paraId="77B51B73"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17"/>
    </w:tbl>
    <w:p w14:paraId="6892A892" w14:textId="77777777" w:rsidR="00D4287A" w:rsidRPr="00F97DDD" w:rsidRDefault="00D4287A">
      <w:pPr>
        <w:spacing w:after="160" w:line="259" w:lineRule="auto"/>
        <w:ind w:firstLine="0"/>
      </w:pPr>
    </w:p>
    <w:sectPr w:rsidR="00D4287A" w:rsidRPr="00F97DDD" w:rsidSect="00E82DE3">
      <w:headerReference w:type="default" r:id="rId39"/>
      <w:footerReference w:type="default" r:id="rId40"/>
      <w:footerReference w:type="first" r:id="rId41"/>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57437" w14:textId="77777777" w:rsidR="00684B94" w:rsidRDefault="00684B94" w:rsidP="00BF2980">
      <w:pPr>
        <w:spacing w:after="0" w:line="240" w:lineRule="auto"/>
      </w:pPr>
      <w:r>
        <w:separator/>
      </w:r>
    </w:p>
  </w:endnote>
  <w:endnote w:type="continuationSeparator" w:id="0">
    <w:p w14:paraId="435BFF6D" w14:textId="77777777" w:rsidR="00684B94" w:rsidRDefault="00684B9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522D" w14:textId="77777777" w:rsidR="00684B94" w:rsidRDefault="00684B94" w:rsidP="00BF2980">
      <w:pPr>
        <w:spacing w:after="0" w:line="240" w:lineRule="auto"/>
      </w:pPr>
      <w:r>
        <w:separator/>
      </w:r>
    </w:p>
  </w:footnote>
  <w:footnote w:type="continuationSeparator" w:id="0">
    <w:p w14:paraId="54CC919D" w14:textId="77777777" w:rsidR="00684B94" w:rsidRDefault="00684B9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 w15:restartNumberingAfterBreak="0">
    <w:nsid w:val="27412B07"/>
    <w:multiLevelType w:val="hybridMultilevel"/>
    <w:tmpl w:val="69C06B1A"/>
    <w:lvl w:ilvl="0" w:tplc="37784A10">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0"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24"/>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9"/>
  </w:num>
  <w:num w:numId="13" w16cid:durableId="2064939077">
    <w:abstractNumId w:val="21"/>
  </w:num>
  <w:num w:numId="14" w16cid:durableId="1704164732">
    <w:abstractNumId w:val="32"/>
  </w:num>
  <w:num w:numId="15" w16cid:durableId="1593198095">
    <w:abstractNumId w:val="12"/>
  </w:num>
  <w:num w:numId="16" w16cid:durableId="997490427">
    <w:abstractNumId w:val="23"/>
  </w:num>
  <w:num w:numId="17" w16cid:durableId="538052419">
    <w:abstractNumId w:val="25"/>
  </w:num>
  <w:num w:numId="18" w16cid:durableId="747462975">
    <w:abstractNumId w:val="38"/>
  </w:num>
  <w:num w:numId="19" w16cid:durableId="1741367940">
    <w:abstractNumId w:val="34"/>
  </w:num>
  <w:num w:numId="20" w16cid:durableId="1896159704">
    <w:abstractNumId w:val="20"/>
  </w:num>
  <w:num w:numId="21" w16cid:durableId="677970815">
    <w:abstractNumId w:val="31"/>
  </w:num>
  <w:num w:numId="22" w16cid:durableId="1669558279">
    <w:abstractNumId w:val="11"/>
  </w:num>
  <w:num w:numId="23" w16cid:durableId="1251043807">
    <w:abstractNumId w:val="22"/>
  </w:num>
  <w:num w:numId="24" w16cid:durableId="440876755">
    <w:abstractNumId w:val="36"/>
  </w:num>
  <w:num w:numId="25" w16cid:durableId="374738597">
    <w:abstractNumId w:val="14"/>
  </w:num>
  <w:num w:numId="26" w16cid:durableId="477765338">
    <w:abstractNumId w:val="26"/>
  </w:num>
  <w:num w:numId="27" w16cid:durableId="560795762">
    <w:abstractNumId w:val="27"/>
  </w:num>
  <w:num w:numId="28" w16cid:durableId="1038048001">
    <w:abstractNumId w:val="35"/>
  </w:num>
  <w:num w:numId="29" w16cid:durableId="1514151734">
    <w:abstractNumId w:val="13"/>
  </w:num>
  <w:num w:numId="30" w16cid:durableId="2080058824">
    <w:abstractNumId w:val="16"/>
  </w:num>
  <w:num w:numId="31" w16cid:durableId="256451500">
    <w:abstractNumId w:val="30"/>
  </w:num>
  <w:num w:numId="32" w16cid:durableId="1792091726">
    <w:abstractNumId w:val="28"/>
  </w:num>
  <w:num w:numId="33" w16cid:durableId="1891768070">
    <w:abstractNumId w:val="37"/>
  </w:num>
  <w:num w:numId="34" w16cid:durableId="968899884">
    <w:abstractNumId w:val="39"/>
  </w:num>
  <w:num w:numId="35" w16cid:durableId="543756622">
    <w:abstractNumId w:val="17"/>
  </w:num>
  <w:num w:numId="36" w16cid:durableId="405344460">
    <w:abstractNumId w:val="18"/>
  </w:num>
  <w:num w:numId="37" w16cid:durableId="146438260">
    <w:abstractNumId w:val="33"/>
  </w:num>
  <w:num w:numId="38" w16cid:durableId="1344434670">
    <w:abstractNumId w:val="15"/>
  </w:num>
  <w:num w:numId="39" w16cid:durableId="1821917101">
    <w:abstractNumId w:val="10"/>
  </w:num>
  <w:num w:numId="40" w16cid:durableId="2117822652">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378B8"/>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6253"/>
    <w:rsid w:val="000C696A"/>
    <w:rsid w:val="000C71B7"/>
    <w:rsid w:val="000D00D1"/>
    <w:rsid w:val="000D10B3"/>
    <w:rsid w:val="000D15AB"/>
    <w:rsid w:val="000D167A"/>
    <w:rsid w:val="000D1FF6"/>
    <w:rsid w:val="000D628C"/>
    <w:rsid w:val="000D63CA"/>
    <w:rsid w:val="000E1873"/>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64B6"/>
    <w:rsid w:val="00147962"/>
    <w:rsid w:val="00150DFA"/>
    <w:rsid w:val="00150F7F"/>
    <w:rsid w:val="0015435F"/>
    <w:rsid w:val="00154442"/>
    <w:rsid w:val="00156F31"/>
    <w:rsid w:val="00164C7E"/>
    <w:rsid w:val="00166DA1"/>
    <w:rsid w:val="00176201"/>
    <w:rsid w:val="0018001A"/>
    <w:rsid w:val="00180266"/>
    <w:rsid w:val="001805E5"/>
    <w:rsid w:val="001812C4"/>
    <w:rsid w:val="00182C8A"/>
    <w:rsid w:val="00186909"/>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B3E3F"/>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421C"/>
    <w:rsid w:val="00234687"/>
    <w:rsid w:val="00236B68"/>
    <w:rsid w:val="00237DCD"/>
    <w:rsid w:val="0024241D"/>
    <w:rsid w:val="00243853"/>
    <w:rsid w:val="0024485D"/>
    <w:rsid w:val="00246285"/>
    <w:rsid w:val="0024663E"/>
    <w:rsid w:val="002471E4"/>
    <w:rsid w:val="00247889"/>
    <w:rsid w:val="00250AD7"/>
    <w:rsid w:val="00250EB3"/>
    <w:rsid w:val="00251549"/>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90ADE"/>
    <w:rsid w:val="0029334F"/>
    <w:rsid w:val="00293F9A"/>
    <w:rsid w:val="0029401E"/>
    <w:rsid w:val="00296E2E"/>
    <w:rsid w:val="002A3FD1"/>
    <w:rsid w:val="002A589D"/>
    <w:rsid w:val="002B17F6"/>
    <w:rsid w:val="002B3165"/>
    <w:rsid w:val="002B3A0C"/>
    <w:rsid w:val="002B58D8"/>
    <w:rsid w:val="002B5973"/>
    <w:rsid w:val="002B59E1"/>
    <w:rsid w:val="002C0094"/>
    <w:rsid w:val="002C1217"/>
    <w:rsid w:val="002C20B6"/>
    <w:rsid w:val="002C234C"/>
    <w:rsid w:val="002C23B5"/>
    <w:rsid w:val="002C35EE"/>
    <w:rsid w:val="002C3FA8"/>
    <w:rsid w:val="002C494E"/>
    <w:rsid w:val="002C4A83"/>
    <w:rsid w:val="002C506E"/>
    <w:rsid w:val="002C5360"/>
    <w:rsid w:val="002D0449"/>
    <w:rsid w:val="002D2386"/>
    <w:rsid w:val="002D5C4B"/>
    <w:rsid w:val="002D6032"/>
    <w:rsid w:val="002E043E"/>
    <w:rsid w:val="002E31A8"/>
    <w:rsid w:val="002E3C23"/>
    <w:rsid w:val="002E4421"/>
    <w:rsid w:val="002E4CBE"/>
    <w:rsid w:val="002E79CB"/>
    <w:rsid w:val="002F0289"/>
    <w:rsid w:val="002F1425"/>
    <w:rsid w:val="002F161E"/>
    <w:rsid w:val="002F38C8"/>
    <w:rsid w:val="002F6D96"/>
    <w:rsid w:val="00300541"/>
    <w:rsid w:val="00302899"/>
    <w:rsid w:val="00302E08"/>
    <w:rsid w:val="00307153"/>
    <w:rsid w:val="00307287"/>
    <w:rsid w:val="00307C4B"/>
    <w:rsid w:val="0031013A"/>
    <w:rsid w:val="0031255D"/>
    <w:rsid w:val="00312716"/>
    <w:rsid w:val="00313196"/>
    <w:rsid w:val="003134E5"/>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1E0"/>
    <w:rsid w:val="0041641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2985"/>
    <w:rsid w:val="00454A0D"/>
    <w:rsid w:val="004560D7"/>
    <w:rsid w:val="00456AA5"/>
    <w:rsid w:val="004578F8"/>
    <w:rsid w:val="00460CEF"/>
    <w:rsid w:val="00460DED"/>
    <w:rsid w:val="00461F4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2EB9"/>
    <w:rsid w:val="004D4B6C"/>
    <w:rsid w:val="004D52DD"/>
    <w:rsid w:val="004D5A04"/>
    <w:rsid w:val="004D6312"/>
    <w:rsid w:val="004D7683"/>
    <w:rsid w:val="004E39D2"/>
    <w:rsid w:val="004F3FEF"/>
    <w:rsid w:val="004F4C37"/>
    <w:rsid w:val="00502247"/>
    <w:rsid w:val="00502773"/>
    <w:rsid w:val="00503EEF"/>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F7C"/>
    <w:rsid w:val="00537403"/>
    <w:rsid w:val="00540771"/>
    <w:rsid w:val="00543B37"/>
    <w:rsid w:val="00545C7C"/>
    <w:rsid w:val="00551897"/>
    <w:rsid w:val="00551954"/>
    <w:rsid w:val="00553083"/>
    <w:rsid w:val="0055525E"/>
    <w:rsid w:val="00557734"/>
    <w:rsid w:val="0056304C"/>
    <w:rsid w:val="0056365B"/>
    <w:rsid w:val="00565DAE"/>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634C"/>
    <w:rsid w:val="005A678F"/>
    <w:rsid w:val="005A6A17"/>
    <w:rsid w:val="005A7572"/>
    <w:rsid w:val="005B21D6"/>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27DA"/>
    <w:rsid w:val="0067496E"/>
    <w:rsid w:val="006753CB"/>
    <w:rsid w:val="00676F8B"/>
    <w:rsid w:val="00682A38"/>
    <w:rsid w:val="0068477B"/>
    <w:rsid w:val="00684B51"/>
    <w:rsid w:val="00684B94"/>
    <w:rsid w:val="00684C0E"/>
    <w:rsid w:val="00691FAB"/>
    <w:rsid w:val="006928A5"/>
    <w:rsid w:val="00694420"/>
    <w:rsid w:val="006949A9"/>
    <w:rsid w:val="00695CBC"/>
    <w:rsid w:val="00696447"/>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00B"/>
    <w:rsid w:val="0071051E"/>
    <w:rsid w:val="00712540"/>
    <w:rsid w:val="00712FE7"/>
    <w:rsid w:val="00716791"/>
    <w:rsid w:val="00716CB6"/>
    <w:rsid w:val="00717C52"/>
    <w:rsid w:val="00726C9D"/>
    <w:rsid w:val="00730E59"/>
    <w:rsid w:val="00731ABD"/>
    <w:rsid w:val="007328F7"/>
    <w:rsid w:val="00734256"/>
    <w:rsid w:val="00736418"/>
    <w:rsid w:val="00737FC9"/>
    <w:rsid w:val="0074057D"/>
    <w:rsid w:val="00740712"/>
    <w:rsid w:val="007411E0"/>
    <w:rsid w:val="007415DB"/>
    <w:rsid w:val="00741B50"/>
    <w:rsid w:val="00743B64"/>
    <w:rsid w:val="00743D0F"/>
    <w:rsid w:val="00743F70"/>
    <w:rsid w:val="007459F7"/>
    <w:rsid w:val="007460E3"/>
    <w:rsid w:val="00747C66"/>
    <w:rsid w:val="00750444"/>
    <w:rsid w:val="0075175A"/>
    <w:rsid w:val="00752A1C"/>
    <w:rsid w:val="00753644"/>
    <w:rsid w:val="00754B36"/>
    <w:rsid w:val="00756E3D"/>
    <w:rsid w:val="00761838"/>
    <w:rsid w:val="00763BEF"/>
    <w:rsid w:val="0076471F"/>
    <w:rsid w:val="00764D06"/>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465"/>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B27"/>
    <w:rsid w:val="00885EB5"/>
    <w:rsid w:val="00885EF8"/>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7508"/>
    <w:rsid w:val="008F08F2"/>
    <w:rsid w:val="008F3671"/>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102A5"/>
    <w:rsid w:val="0091243E"/>
    <w:rsid w:val="00912D4E"/>
    <w:rsid w:val="00914743"/>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4C05"/>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441"/>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7708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B6CD8"/>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2036"/>
    <w:rsid w:val="00C02839"/>
    <w:rsid w:val="00C02BC8"/>
    <w:rsid w:val="00C06277"/>
    <w:rsid w:val="00C07684"/>
    <w:rsid w:val="00C10CD7"/>
    <w:rsid w:val="00C11488"/>
    <w:rsid w:val="00C116C6"/>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0D16"/>
    <w:rsid w:val="00D33558"/>
    <w:rsid w:val="00D4038B"/>
    <w:rsid w:val="00D4287A"/>
    <w:rsid w:val="00D43F1D"/>
    <w:rsid w:val="00D4441A"/>
    <w:rsid w:val="00D454BC"/>
    <w:rsid w:val="00D4552E"/>
    <w:rsid w:val="00D461E6"/>
    <w:rsid w:val="00D46240"/>
    <w:rsid w:val="00D47E33"/>
    <w:rsid w:val="00D50191"/>
    <w:rsid w:val="00D50D57"/>
    <w:rsid w:val="00D51308"/>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BD1"/>
    <w:rsid w:val="00D76D22"/>
    <w:rsid w:val="00D801F4"/>
    <w:rsid w:val="00D80E4E"/>
    <w:rsid w:val="00D810A0"/>
    <w:rsid w:val="00D81AC5"/>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50AE"/>
    <w:rsid w:val="00DD5B39"/>
    <w:rsid w:val="00DD78A7"/>
    <w:rsid w:val="00DD7DEA"/>
    <w:rsid w:val="00DE08D1"/>
    <w:rsid w:val="00DE1AFE"/>
    <w:rsid w:val="00DE64F0"/>
    <w:rsid w:val="00DE7426"/>
    <w:rsid w:val="00DF0468"/>
    <w:rsid w:val="00DF209C"/>
    <w:rsid w:val="00DF302C"/>
    <w:rsid w:val="00DF45EF"/>
    <w:rsid w:val="00DF7B85"/>
    <w:rsid w:val="00E018DE"/>
    <w:rsid w:val="00E01C85"/>
    <w:rsid w:val="00E031EF"/>
    <w:rsid w:val="00E06FE0"/>
    <w:rsid w:val="00E07E6A"/>
    <w:rsid w:val="00E1054A"/>
    <w:rsid w:val="00E12648"/>
    <w:rsid w:val="00E1422A"/>
    <w:rsid w:val="00E14844"/>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E61"/>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A681E"/>
    <w:rsid w:val="00EB08D3"/>
    <w:rsid w:val="00EB0B34"/>
    <w:rsid w:val="00EB101D"/>
    <w:rsid w:val="00EB2D77"/>
    <w:rsid w:val="00EB3592"/>
    <w:rsid w:val="00EB3AA3"/>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30730"/>
    <w:rsid w:val="00F3190D"/>
    <w:rsid w:val="00F319DE"/>
    <w:rsid w:val="00F341B2"/>
    <w:rsid w:val="00F36CEA"/>
    <w:rsid w:val="00F37570"/>
    <w:rsid w:val="00F37AB0"/>
    <w:rsid w:val="00F4135E"/>
    <w:rsid w:val="00F42543"/>
    <w:rsid w:val="00F42FFD"/>
    <w:rsid w:val="00F45A4C"/>
    <w:rsid w:val="00F467E2"/>
    <w:rsid w:val="00F477C8"/>
    <w:rsid w:val="00F52EE4"/>
    <w:rsid w:val="00F54B95"/>
    <w:rsid w:val="00F552C3"/>
    <w:rsid w:val="00F56527"/>
    <w:rsid w:val="00F569BD"/>
    <w:rsid w:val="00F5746F"/>
    <w:rsid w:val="00F57620"/>
    <w:rsid w:val="00F60576"/>
    <w:rsid w:val="00F60E30"/>
    <w:rsid w:val="00F6297C"/>
    <w:rsid w:val="00F62DE9"/>
    <w:rsid w:val="00F65798"/>
    <w:rsid w:val="00F66EAE"/>
    <w:rsid w:val="00F66F12"/>
    <w:rsid w:val="00F73061"/>
    <w:rsid w:val="00F73107"/>
    <w:rsid w:val="00F7415D"/>
    <w:rsid w:val="00F7467B"/>
    <w:rsid w:val="00F76761"/>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31DA"/>
    <w:rsid w:val="00FD522B"/>
    <w:rsid w:val="00FD5B26"/>
    <w:rsid w:val="00FD6023"/>
    <w:rsid w:val="00FD6CC1"/>
    <w:rsid w:val="00FD78FD"/>
    <w:rsid w:val="00FE2F5B"/>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251549"/>
    <w:pPr>
      <w:tabs>
        <w:tab w:val="left" w:pos="1200"/>
        <w:tab w:val="right" w:leader="dot" w:pos="9962"/>
      </w:tabs>
      <w:spacing w:after="100"/>
      <w:ind w:left="709" w:firstLine="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12716"/>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12716"/>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avbTKHsH1jw" TargetMode="External"/><Relationship Id="rId18" Type="http://schemas.openxmlformats.org/officeDocument/2006/relationships/hyperlink" Target="https://www.minsalud.gov.co/sites/rid/Lists/BibliotecaDigital/RIDE/VS/PP/SA/herramientas-para-caracterizacion-y-seguimiento-de-las-condiciones-socio-ambientales-y-sanitarias-de-los-entornos.pdf" TargetMode="External"/><Relationship Id="rId26" Type="http://schemas.openxmlformats.org/officeDocument/2006/relationships/hyperlink" Target="https://www3.paho.org/hq/index.php?option=com_content&amp;view=article&amp;id=14413:health-indicators-conceptual-and-operational-considerations-annex&amp;Itemid=0&amp;lang=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minsalud.gov.co/sites/rid/Lists/BibliotecaDigital/RIDE/VS/PP/SA/estrategia-entorno-educativo-2019.pdf" TargetMode="External"/><Relationship Id="rId34" Type="http://schemas.openxmlformats.org/officeDocument/2006/relationships/hyperlink" Target="https://www.minsalud.gov.co/sites/rid/Lists/BibliotecaDigital/RIDE/VS/PP/SA/manual-de-gestion-territorial-de-la-ees.pdf"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391eAU5cmHE" TargetMode="External"/><Relationship Id="rId25" Type="http://schemas.openxmlformats.org/officeDocument/2006/relationships/hyperlink" Target="https://www3.paho.org/hq/index.php?option=com_content&amp;view=article&amp;id=14405:health-indicators-conceptual-and-operational-considerations&amp;Itemid=0&amp;lang=es" TargetMode="External"/><Relationship Id="rId33" Type="http://schemas.openxmlformats.org/officeDocument/2006/relationships/hyperlink" Target="https://www.minsalud.gov.co/sites/rid/Lists/BibliotecaDigital/RIDE/VS/PP/SA/lineamientos-nacionales-para-la-aplicacion-y-el-desarrollo-de-las-ees.pdf" TargetMode="External"/><Relationship Id="rId38" Type="http://schemas.openxmlformats.org/officeDocument/2006/relationships/hyperlink" Target="https://www3.paho.org/hq/index.php?option=com_content&amp;view=article&amp;id=14411:health-indicators-conceptual-and-operational-considerations-section-4&amp;Itemid=0&amp;limitstart=1&amp;lang=es"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www.minsalud.gov.co/sites/rid/Lists/BibliotecaDigital/RIDE/VS/PP/SA/manual-de-gestion-territorial-de-la-ees.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gif"/><Relationship Id="rId32" Type="http://schemas.openxmlformats.org/officeDocument/2006/relationships/hyperlink" Target="https://www.minambiente.gov.co/asuntos-ambientales-sectorial-y-urbana/salud-ambiental/" TargetMode="External"/><Relationship Id="rId37" Type="http://schemas.openxmlformats.org/officeDocument/2006/relationships/hyperlink" Target="https://www.minsalud.gov.co/sites/rid/Lists/BibliotecaDigital/RIDE/VS/PP/SA/marco-conpes-3550-2008-RSI-2005.pdf"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hyperlink" Target="https://www.youtube.com/watch?v=S1TaxvnYWNU" TargetMode="External"/><Relationship Id="rId28" Type="http://schemas.openxmlformats.org/officeDocument/2006/relationships/image" Target="media/image8.gif"/><Relationship Id="rId36" Type="http://schemas.openxmlformats.org/officeDocument/2006/relationships/hyperlink" Target="https://www.minsalud.gov.co/sites/rid/Lists/BibliotecaDigital/RIDE/VS/PP/SA/informacion-caracterizacion-social-ambiental-estrategias-entornos-saludables.pdf" TargetMode="External"/><Relationship Id="rId10" Type="http://schemas.openxmlformats.org/officeDocument/2006/relationships/endnotes" Target="endnotes.xml"/><Relationship Id="rId19" Type="http://schemas.openxmlformats.org/officeDocument/2006/relationships/hyperlink" Target="https://www.minsalud.gov.co/sites/rid/Lists/BibliotecaDigital/RIDE/VS/PP/SA/informacion-caracterizacion-social-ambiental-estrategias-entornos-saludables.pdf" TargetMode="External"/><Relationship Id="rId31" Type="http://schemas.openxmlformats.org/officeDocument/2006/relationships/hyperlink" Target="https://www.minsalud.gov.co/sites/rid/Lists/BibliotecaDigital/RIDE/VS/PP/SA/lineamientos-entornos-nacionales-201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knpxVuqG3I"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www3.paho.org/hq/index.php?option=com_content&amp;view=article&amp;id=14411:health-indicators-conceptual-and-operational-considerations-section-4&amp;Itemid=0&amp;limitstart=1&amp;lang=es" TargetMode="External"/><Relationship Id="rId35" Type="http://schemas.openxmlformats.org/officeDocument/2006/relationships/hyperlink" Target="https://www.minsalud.gov.co/sites/rid/Lists/BibliotecaDigital/RIDE/VS/PP/SA/estrategia-entorno-educativo-2019.pdf"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B27B1B94-6475-4D64-9348-012E084AB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TotalTime>
  <Pages>40</Pages>
  <Words>6976</Words>
  <Characters>38373</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Operación y seguimiento de las estrategias de entornos saludables</vt:lpstr>
    </vt:vector>
  </TitlesOfParts>
  <Company/>
  <LinksUpToDate>false</LinksUpToDate>
  <CharactersWithSpaces>45259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y seguimiento de las estrategias de entornos saludables</dc:title>
  <dc:subject/>
  <dc:creator>SENA</dc:creator>
  <cp:keywords/>
  <dc:description/>
  <cp:lastModifiedBy>EQUIPO</cp:lastModifiedBy>
  <cp:revision>2</cp:revision>
  <cp:lastPrinted>2023-09-04T17:33:00Z</cp:lastPrinted>
  <dcterms:created xsi:type="dcterms:W3CDTF">2023-09-04T17:39:00Z</dcterms:created>
  <dcterms:modified xsi:type="dcterms:W3CDTF">2023-09-04T17:39:00Z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